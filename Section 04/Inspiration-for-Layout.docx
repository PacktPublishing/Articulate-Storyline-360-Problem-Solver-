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5F358936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20831125" w14:textId="698C216F" w:rsidR="005854DB" w:rsidRPr="005854DB" w:rsidRDefault="00A92C58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80C7D32DFA194705A767DF365AA79A56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F93249">
                  <w:t>Resources</w:t>
                </w:r>
              </w:sdtContent>
            </w:sdt>
          </w:p>
        </w:tc>
      </w:tr>
      <w:tr w:rsidR="005854DB" w:rsidRPr="0092125E" w14:paraId="73E5E7D4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23DDD57B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105382A3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6EC76E7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3187BE68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969E44E3B7DF4FD5A5F58C1E12876813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55FBA221" w14:textId="75074673" w:rsidR="005854DB" w:rsidRPr="005854DB" w:rsidRDefault="00F93249" w:rsidP="005854DB">
                <w:pPr>
                  <w:pStyle w:val="Subtitle"/>
                </w:pPr>
                <w:r>
                  <w:t>Images</w:t>
                </w:r>
              </w:p>
            </w:sdtContent>
          </w:sdt>
        </w:tc>
      </w:tr>
    </w:tbl>
    <w:bookmarkEnd w:id="0"/>
    <w:p w14:paraId="3FA05D45" w14:textId="35506E71" w:rsidR="00BD0C60" w:rsidRDefault="000C6ADC" w:rsidP="005854DB">
      <w:pPr>
        <w:pStyle w:val="Heading1"/>
      </w:pPr>
      <w:r>
        <w:t>Articulate Templates</w:t>
      </w:r>
    </w:p>
    <w:p w14:paraId="74AA05E3" w14:textId="57B4BF47" w:rsidR="00D03C9C" w:rsidRPr="000C6ADC" w:rsidRDefault="000C6ADC" w:rsidP="000C6ADC">
      <w:pPr>
        <w:rPr>
          <w:rStyle w:val="Hyperlink"/>
        </w:rPr>
      </w:pPr>
      <w:hyperlink r:id="rId11" w:history="1">
        <w:r w:rsidRPr="000C6ADC">
          <w:rPr>
            <w:rStyle w:val="Hyperlink"/>
          </w:rPr>
          <w:t>https://360.articulate.com/content/templates</w:t>
        </w:r>
      </w:hyperlink>
    </w:p>
    <w:p w14:paraId="79C37A2F" w14:textId="341B45D7" w:rsidR="00685B4E" w:rsidRPr="00685B4E" w:rsidRDefault="000C6ADC" w:rsidP="00685B4E">
      <w:pPr>
        <w:pStyle w:val="Heading1"/>
      </w:pPr>
      <w:r>
        <w:t>Articulate Resources</w:t>
      </w:r>
    </w:p>
    <w:p w14:paraId="751B5BA3" w14:textId="5E811AB0" w:rsidR="00D03C9C" w:rsidRDefault="000C6ADC" w:rsidP="00F93249">
      <w:hyperlink r:id="rId12" w:history="1">
        <w:r w:rsidRPr="00157295">
          <w:rPr>
            <w:rStyle w:val="Hyperlink"/>
          </w:rPr>
          <w:t>https://articulate.com</w:t>
        </w:r>
      </w:hyperlink>
    </w:p>
    <w:p w14:paraId="0345985E" w14:textId="6DDE0393" w:rsidR="00F93249" w:rsidRPr="00685B4E" w:rsidRDefault="000C6ADC" w:rsidP="00F93249">
      <w:pPr>
        <w:pStyle w:val="Heading1"/>
      </w:pPr>
      <w:r>
        <w:t>Adobe Spark</w:t>
      </w:r>
    </w:p>
    <w:p w14:paraId="29F41A83" w14:textId="4F4DF1A1" w:rsidR="00F93249" w:rsidRDefault="000C6ADC" w:rsidP="00A16287">
      <w:hyperlink r:id="rId13" w:history="1">
        <w:r w:rsidRPr="00157295">
          <w:rPr>
            <w:rStyle w:val="Hyperlink"/>
          </w:rPr>
          <w:t>https://spark.adobe.com/sp</w:t>
        </w:r>
      </w:hyperlink>
      <w:bookmarkStart w:id="1" w:name="_GoBack"/>
      <w:bookmarkEnd w:id="1"/>
    </w:p>
    <w:sectPr w:rsidR="00F93249" w:rsidSect="00A67285">
      <w:headerReference w:type="default" r:id="rId14"/>
      <w:footerReference w:type="default" r:id="rId15"/>
      <w:headerReference w:type="first" r:id="rId16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45C9DA" w14:textId="77777777" w:rsidR="00A92C58" w:rsidRDefault="00A92C58" w:rsidP="005A20E2">
      <w:pPr>
        <w:spacing w:after="0"/>
      </w:pPr>
      <w:r>
        <w:separator/>
      </w:r>
    </w:p>
    <w:p w14:paraId="0B5D90DB" w14:textId="77777777" w:rsidR="00A92C58" w:rsidRDefault="00A92C58"/>
    <w:p w14:paraId="1F8AE12D" w14:textId="77777777" w:rsidR="00A92C58" w:rsidRDefault="00A92C58" w:rsidP="009B4773"/>
    <w:p w14:paraId="2DED36FE" w14:textId="77777777" w:rsidR="00A92C58" w:rsidRDefault="00A92C58" w:rsidP="00513832"/>
  </w:endnote>
  <w:endnote w:type="continuationSeparator" w:id="0">
    <w:p w14:paraId="03082DA1" w14:textId="77777777" w:rsidR="00A92C58" w:rsidRDefault="00A92C58" w:rsidP="005A20E2">
      <w:pPr>
        <w:spacing w:after="0"/>
      </w:pPr>
      <w:r>
        <w:continuationSeparator/>
      </w:r>
    </w:p>
    <w:p w14:paraId="6BCB23D2" w14:textId="77777777" w:rsidR="00A92C58" w:rsidRDefault="00A92C58"/>
    <w:p w14:paraId="6B2A2F8D" w14:textId="77777777" w:rsidR="00A92C58" w:rsidRDefault="00A92C58" w:rsidP="009B4773"/>
    <w:p w14:paraId="4C6F3360" w14:textId="77777777" w:rsidR="00A92C58" w:rsidRDefault="00A92C58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48EAF" w14:textId="77777777" w:rsidR="00B57756" w:rsidRPr="00F8411A" w:rsidRDefault="00A92C58" w:rsidP="00F8411A">
    <w:pPr>
      <w:pStyle w:val="Footer"/>
    </w:pPr>
    <w:sdt>
      <w:sdtPr>
        <w:alias w:val="Report Date"/>
        <w:tag w:val=""/>
        <w:id w:val="-1485464670"/>
        <w:placeholder>
          <w:docPart w:val="80C7D32DFA194705A767DF365AA79A56"/>
        </w:placeholder>
        <w:showingPlcHdr/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B73454">
          <w:t>OFFICE</w:t>
        </w:r>
        <w:r w:rsidR="00B73454" w:rsidRPr="005854DB">
          <w:t>-BASED AGENCY</w:t>
        </w:r>
      </w:sdtContent>
    </w:sdt>
    <w:r w:rsidR="00B57756" w:rsidRPr="00F8411A">
      <w:tab/>
    </w:r>
    <w:r w:rsidR="00B57756" w:rsidRPr="00F8411A">
      <w:fldChar w:fldCharType="begin"/>
    </w:r>
    <w:r w:rsidR="00B57756" w:rsidRPr="00F8411A">
      <w:instrText xml:space="preserve"> PAGE   \* MERGEFORMAT </w:instrText>
    </w:r>
    <w:r w:rsidR="00B57756" w:rsidRPr="00F8411A">
      <w:fldChar w:fldCharType="separate"/>
    </w:r>
    <w:r w:rsidR="00B57756" w:rsidRPr="00F8411A">
      <w:t>1</w:t>
    </w:r>
    <w:r w:rsidR="00B57756"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DD5DFD" w14:textId="77777777" w:rsidR="00A92C58" w:rsidRDefault="00A92C58" w:rsidP="005A20E2">
      <w:pPr>
        <w:spacing w:after="0"/>
      </w:pPr>
      <w:r>
        <w:separator/>
      </w:r>
    </w:p>
    <w:p w14:paraId="316BA866" w14:textId="77777777" w:rsidR="00A92C58" w:rsidRDefault="00A92C58"/>
    <w:p w14:paraId="0A2823B4" w14:textId="77777777" w:rsidR="00A92C58" w:rsidRDefault="00A92C58" w:rsidP="009B4773"/>
    <w:p w14:paraId="40EE7147" w14:textId="77777777" w:rsidR="00A92C58" w:rsidRDefault="00A92C58" w:rsidP="00513832"/>
  </w:footnote>
  <w:footnote w:type="continuationSeparator" w:id="0">
    <w:p w14:paraId="4499E69B" w14:textId="77777777" w:rsidR="00A92C58" w:rsidRDefault="00A92C58" w:rsidP="005A20E2">
      <w:pPr>
        <w:spacing w:after="0"/>
      </w:pPr>
      <w:r>
        <w:continuationSeparator/>
      </w:r>
    </w:p>
    <w:p w14:paraId="5F30B33B" w14:textId="77777777" w:rsidR="00A92C58" w:rsidRDefault="00A92C58"/>
    <w:p w14:paraId="6A58BFFD" w14:textId="77777777" w:rsidR="00A92C58" w:rsidRDefault="00A92C58" w:rsidP="009B4773"/>
    <w:p w14:paraId="69CA39C7" w14:textId="77777777" w:rsidR="00A92C58" w:rsidRDefault="00A92C58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5A29C" w14:textId="6BCA05B8" w:rsidR="005854DB" w:rsidRPr="005854DB" w:rsidRDefault="00A92C58" w:rsidP="003D6AFD">
    <w:pPr>
      <w:pStyle w:val="Header"/>
    </w:pPr>
    <w:sdt>
      <w:sdtPr>
        <w:rPr>
          <w:rFonts w:asciiTheme="majorHAnsi" w:hAnsiTheme="majorHAnsi"/>
          <w:b/>
          <w:i w:val="0"/>
          <w:color w:val="107082" w:themeColor="accent2"/>
          <w:sz w:val="28"/>
        </w:rPr>
        <w:alias w:val="Title"/>
        <w:tag w:val=""/>
        <w:id w:val="-611985797"/>
        <w:placeholder>
          <w:docPart w:val="3A2B22E961034CA5A302E8CE10256AC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F93249">
          <w:rPr>
            <w:rFonts w:asciiTheme="majorHAnsi" w:hAnsiTheme="majorHAnsi"/>
            <w:b/>
            <w:i w:val="0"/>
            <w:color w:val="107082" w:themeColor="accent2"/>
            <w:sz w:val="28"/>
          </w:rPr>
          <w:t>Resources</w:t>
        </w:r>
      </w:sdtContent>
    </w:sdt>
    <w:r w:rsidR="005854DB" w:rsidRPr="00A67285">
      <w:rPr>
        <w:rStyle w:val="SubtleEmphasis"/>
      </w:rPr>
      <w:br/>
    </w: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F93249">
          <w:t>Images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1FBE637B" wp14:editId="65FB2F43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782D37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BE637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" fillcolor="#107082" stroked="f">
              <v:fill opacity="9766f"/>
              <v:textbox inset="20mm,8mm">
                <w:txbxContent>
                  <w:p w14:paraId="75782D37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53117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051056A" wp14:editId="6F4998CF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4FD3EC2"/>
    <w:multiLevelType w:val="hybridMultilevel"/>
    <w:tmpl w:val="93E8C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6"/>
  </w:num>
  <w:num w:numId="3">
    <w:abstractNumId w:val="18"/>
  </w:num>
  <w:num w:numId="4">
    <w:abstractNumId w:val="26"/>
  </w:num>
  <w:num w:numId="5">
    <w:abstractNumId w:val="14"/>
  </w:num>
  <w:num w:numId="6">
    <w:abstractNumId w:val="8"/>
  </w:num>
  <w:num w:numId="7">
    <w:abstractNumId w:val="35"/>
  </w:num>
  <w:num w:numId="8">
    <w:abstractNumId w:val="13"/>
  </w:num>
  <w:num w:numId="9">
    <w:abstractNumId w:val="37"/>
  </w:num>
  <w:num w:numId="10">
    <w:abstractNumId w:val="32"/>
  </w:num>
  <w:num w:numId="11">
    <w:abstractNumId w:val="4"/>
  </w:num>
  <w:num w:numId="12">
    <w:abstractNumId w:val="11"/>
  </w:num>
  <w:num w:numId="13">
    <w:abstractNumId w:val="16"/>
  </w:num>
  <w:num w:numId="14">
    <w:abstractNumId w:val="25"/>
  </w:num>
  <w:num w:numId="15">
    <w:abstractNumId w:val="21"/>
  </w:num>
  <w:num w:numId="16">
    <w:abstractNumId w:val="7"/>
  </w:num>
  <w:num w:numId="17">
    <w:abstractNumId w:val="27"/>
  </w:num>
  <w:num w:numId="18">
    <w:abstractNumId w:val="38"/>
  </w:num>
  <w:num w:numId="19">
    <w:abstractNumId w:val="10"/>
  </w:num>
  <w:num w:numId="20">
    <w:abstractNumId w:val="30"/>
  </w:num>
  <w:num w:numId="21">
    <w:abstractNumId w:val="12"/>
  </w:num>
  <w:num w:numId="22">
    <w:abstractNumId w:val="22"/>
  </w:num>
  <w:num w:numId="23">
    <w:abstractNumId w:val="24"/>
  </w:num>
  <w:num w:numId="24">
    <w:abstractNumId w:val="20"/>
  </w:num>
  <w:num w:numId="25">
    <w:abstractNumId w:val="23"/>
  </w:num>
  <w:num w:numId="26">
    <w:abstractNumId w:val="9"/>
  </w:num>
  <w:num w:numId="27">
    <w:abstractNumId w:val="33"/>
  </w:num>
  <w:num w:numId="28">
    <w:abstractNumId w:val="15"/>
  </w:num>
  <w:num w:numId="29">
    <w:abstractNumId w:val="6"/>
  </w:num>
  <w:num w:numId="30">
    <w:abstractNumId w:val="19"/>
  </w:num>
  <w:num w:numId="31">
    <w:abstractNumId w:val="5"/>
  </w:num>
  <w:num w:numId="32">
    <w:abstractNumId w:val="29"/>
  </w:num>
  <w:num w:numId="33">
    <w:abstractNumId w:val="31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4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379"/>
    <w:rsid w:val="0000092E"/>
    <w:rsid w:val="00007379"/>
    <w:rsid w:val="00012A83"/>
    <w:rsid w:val="00017C3C"/>
    <w:rsid w:val="00021F2E"/>
    <w:rsid w:val="00026EAE"/>
    <w:rsid w:val="0003123C"/>
    <w:rsid w:val="00032A10"/>
    <w:rsid w:val="0003324F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476"/>
    <w:rsid w:val="000C1C28"/>
    <w:rsid w:val="000C5872"/>
    <w:rsid w:val="000C6ADC"/>
    <w:rsid w:val="000E0979"/>
    <w:rsid w:val="000E1544"/>
    <w:rsid w:val="001155CE"/>
    <w:rsid w:val="001225D9"/>
    <w:rsid w:val="0012403E"/>
    <w:rsid w:val="00124370"/>
    <w:rsid w:val="00160392"/>
    <w:rsid w:val="001A5429"/>
    <w:rsid w:val="001D1C22"/>
    <w:rsid w:val="001E11F1"/>
    <w:rsid w:val="001E1E58"/>
    <w:rsid w:val="00206719"/>
    <w:rsid w:val="00207A17"/>
    <w:rsid w:val="00222BF3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74421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373F6"/>
    <w:rsid w:val="00945034"/>
    <w:rsid w:val="00952A7A"/>
    <w:rsid w:val="00974BF8"/>
    <w:rsid w:val="009A3B33"/>
    <w:rsid w:val="009A45A0"/>
    <w:rsid w:val="009B35B5"/>
    <w:rsid w:val="009B4773"/>
    <w:rsid w:val="009D2556"/>
    <w:rsid w:val="00A16287"/>
    <w:rsid w:val="00A630FD"/>
    <w:rsid w:val="00A67285"/>
    <w:rsid w:val="00A74908"/>
    <w:rsid w:val="00A91213"/>
    <w:rsid w:val="00A92C58"/>
    <w:rsid w:val="00A960DC"/>
    <w:rsid w:val="00AA29B1"/>
    <w:rsid w:val="00AA387F"/>
    <w:rsid w:val="00AA66D7"/>
    <w:rsid w:val="00AC3653"/>
    <w:rsid w:val="00AE0241"/>
    <w:rsid w:val="00AE5008"/>
    <w:rsid w:val="00B26302"/>
    <w:rsid w:val="00B37B3B"/>
    <w:rsid w:val="00B44C47"/>
    <w:rsid w:val="00B57756"/>
    <w:rsid w:val="00B57F4F"/>
    <w:rsid w:val="00B73454"/>
    <w:rsid w:val="00B7636D"/>
    <w:rsid w:val="00B80CF1"/>
    <w:rsid w:val="00BA2A38"/>
    <w:rsid w:val="00BA31C4"/>
    <w:rsid w:val="00BB02E6"/>
    <w:rsid w:val="00BD0C60"/>
    <w:rsid w:val="00C17BCF"/>
    <w:rsid w:val="00C3246A"/>
    <w:rsid w:val="00C65564"/>
    <w:rsid w:val="00CA3A96"/>
    <w:rsid w:val="00CA61D8"/>
    <w:rsid w:val="00CD1D98"/>
    <w:rsid w:val="00CE560D"/>
    <w:rsid w:val="00CF1267"/>
    <w:rsid w:val="00D03C9C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25C1F"/>
    <w:rsid w:val="00F33F5E"/>
    <w:rsid w:val="00F60840"/>
    <w:rsid w:val="00F75B86"/>
    <w:rsid w:val="00F77933"/>
    <w:rsid w:val="00F8411A"/>
    <w:rsid w:val="00F93249"/>
    <w:rsid w:val="00FB1673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6FE32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48A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0073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park.adobe.com/sp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rticulate.co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360.articulate.com/content/templates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btm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C7D32DFA194705A767DF365AA79A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E1D415-699C-4E81-AF54-90E25E218D84}"/>
      </w:docPartPr>
      <w:docPartBody>
        <w:p w:rsidR="00A76B16" w:rsidRDefault="005E6AC0">
          <w:pPr>
            <w:pStyle w:val="80C7D32DFA194705A767DF365AA79A56"/>
          </w:pPr>
          <w:r>
            <w:t>OFFICE</w:t>
          </w:r>
          <w:r w:rsidRPr="005854DB">
            <w:t>-BASED AGENCY</w:t>
          </w:r>
        </w:p>
      </w:docPartBody>
    </w:docPart>
    <w:docPart>
      <w:docPartPr>
        <w:name w:val="969E44E3B7DF4FD5A5F58C1E128768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9EC4C7-82A9-42AC-BBD1-0E1860B3C9C1}"/>
      </w:docPartPr>
      <w:docPartBody>
        <w:p w:rsidR="00A76B16" w:rsidRDefault="005E6AC0">
          <w:pPr>
            <w:pStyle w:val="969E44E3B7DF4FD5A5F58C1E12876813"/>
          </w:pPr>
          <w:r w:rsidRPr="005854DB">
            <w:t>Startup Checklist</w:t>
          </w:r>
        </w:p>
      </w:docPartBody>
    </w:docPart>
    <w:docPart>
      <w:docPartPr>
        <w:name w:val="3A2B22E961034CA5A302E8CE10256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820198-573F-46FD-A7F0-D67F39B54D06}"/>
      </w:docPartPr>
      <w:docPartBody>
        <w:p w:rsidR="00A76B16" w:rsidRDefault="005E6AC0">
          <w:pPr>
            <w:pStyle w:val="3A2B22E961034CA5A302E8CE10256AC6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AC0"/>
    <w:rsid w:val="002D5BCF"/>
    <w:rsid w:val="0054473E"/>
    <w:rsid w:val="005E6AC0"/>
    <w:rsid w:val="00652CAA"/>
    <w:rsid w:val="00A7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C7D32DFA194705A767DF365AA79A56">
    <w:name w:val="80C7D32DFA194705A767DF365AA79A56"/>
  </w:style>
  <w:style w:type="paragraph" w:customStyle="1" w:styleId="969E44E3B7DF4FD5A5F58C1E12876813">
    <w:name w:val="969E44E3B7DF4FD5A5F58C1E12876813"/>
  </w:style>
  <w:style w:type="paragraph" w:customStyle="1" w:styleId="C813F356F9FA4465A93E11EC8D6FC7F1">
    <w:name w:val="C813F356F9FA4465A93E11EC8D6FC7F1"/>
  </w:style>
  <w:style w:type="paragraph" w:customStyle="1" w:styleId="47F89C5AC56E485A839CC67E599F7792">
    <w:name w:val="47F89C5AC56E485A839CC67E599F7792"/>
  </w:style>
  <w:style w:type="paragraph" w:customStyle="1" w:styleId="47BA738CE83345AEBF76E93D0249DFA0">
    <w:name w:val="47BA738CE83345AEBF76E93D0249DFA0"/>
  </w:style>
  <w:style w:type="paragraph" w:customStyle="1" w:styleId="707B75DB7D1A4DA4A444DF0269A87E1A">
    <w:name w:val="707B75DB7D1A4DA4A444DF0269A87E1A"/>
  </w:style>
  <w:style w:type="paragraph" w:customStyle="1" w:styleId="13029E582F234D7289B4B4E61F99B8D4">
    <w:name w:val="13029E582F234D7289B4B4E61F99B8D4"/>
  </w:style>
  <w:style w:type="paragraph" w:customStyle="1" w:styleId="55052D6F5FBA41CD810D53E4C3B7CA8C">
    <w:name w:val="55052D6F5FBA41CD810D53E4C3B7CA8C"/>
  </w:style>
  <w:style w:type="paragraph" w:customStyle="1" w:styleId="0C635AC039004A4A863C38E7B39F4906">
    <w:name w:val="0C635AC039004A4A863C38E7B39F4906"/>
  </w:style>
  <w:style w:type="paragraph" w:customStyle="1" w:styleId="EBFD5EB03C3D47E9832DD8ABD444D40C">
    <w:name w:val="EBFD5EB03C3D47E9832DD8ABD444D40C"/>
  </w:style>
  <w:style w:type="paragraph" w:customStyle="1" w:styleId="595E8F7C266F4F15955A461E6389FA99">
    <w:name w:val="595E8F7C266F4F15955A461E6389FA99"/>
  </w:style>
  <w:style w:type="paragraph" w:customStyle="1" w:styleId="34373B400602487180258B35289D4186">
    <w:name w:val="34373B400602487180258B35289D4186"/>
  </w:style>
  <w:style w:type="paragraph" w:customStyle="1" w:styleId="2B88A31C50E54316817CDB4F731BE97D">
    <w:name w:val="2B88A31C50E54316817CDB4F731BE97D"/>
  </w:style>
  <w:style w:type="paragraph" w:customStyle="1" w:styleId="3311F885D732437C91C49026747990D5">
    <w:name w:val="3311F885D732437C91C49026747990D5"/>
  </w:style>
  <w:style w:type="paragraph" w:customStyle="1" w:styleId="9D4EAFED50F24018ABA6C2D66B0CB87E">
    <w:name w:val="9D4EAFED50F24018ABA6C2D66B0CB87E"/>
  </w:style>
  <w:style w:type="paragraph" w:customStyle="1" w:styleId="6D6678A34BFE4B00B90BD5A81619EA26">
    <w:name w:val="6D6678A34BFE4B00B90BD5A81619EA26"/>
  </w:style>
  <w:style w:type="paragraph" w:customStyle="1" w:styleId="CC0A600ABC494EEDB630E8307429351E">
    <w:name w:val="CC0A600ABC494EEDB630E8307429351E"/>
  </w:style>
  <w:style w:type="paragraph" w:customStyle="1" w:styleId="CA028F2311654C1FAA3DCEF2AC144C18">
    <w:name w:val="CA028F2311654C1FAA3DCEF2AC144C18"/>
  </w:style>
  <w:style w:type="paragraph" w:customStyle="1" w:styleId="6FA42E8071374B4689ED792E87152817">
    <w:name w:val="6FA42E8071374B4689ED792E87152817"/>
  </w:style>
  <w:style w:type="paragraph" w:customStyle="1" w:styleId="37C8669DDD094B85AA9500241A84C5D8">
    <w:name w:val="37C8669DDD094B85AA9500241A84C5D8"/>
  </w:style>
  <w:style w:type="paragraph" w:customStyle="1" w:styleId="B8EC02F0D77747D1BC25029AF4A4C467">
    <w:name w:val="B8EC02F0D77747D1BC25029AF4A4C467"/>
  </w:style>
  <w:style w:type="paragraph" w:customStyle="1" w:styleId="49FB15AF510D4D6D8861312DB9DBE6D1">
    <w:name w:val="49FB15AF510D4D6D8861312DB9DBE6D1"/>
  </w:style>
  <w:style w:type="paragraph" w:customStyle="1" w:styleId="D295D69B947640ED8B6723619D3886D4">
    <w:name w:val="D295D69B947640ED8B6723619D3886D4"/>
  </w:style>
  <w:style w:type="paragraph" w:customStyle="1" w:styleId="D6E1C4242E6E49C89ACB0E461B3A99BB">
    <w:name w:val="D6E1C4242E6E49C89ACB0E461B3A99BB"/>
  </w:style>
  <w:style w:type="paragraph" w:customStyle="1" w:styleId="5F9829C1BAB042B7BA5C396724F01DF9">
    <w:name w:val="5F9829C1BAB042B7BA5C396724F01DF9"/>
  </w:style>
  <w:style w:type="paragraph" w:customStyle="1" w:styleId="71631B4554754DCE9EECA3DA9184D06F">
    <w:name w:val="71631B4554754DCE9EECA3DA9184D06F"/>
  </w:style>
  <w:style w:type="paragraph" w:customStyle="1" w:styleId="27B3069067D74F02BF81EECF919DB4BD">
    <w:name w:val="27B3069067D74F02BF81EECF919DB4BD"/>
  </w:style>
  <w:style w:type="paragraph" w:customStyle="1" w:styleId="CB76A6340F594377B28E1C48735FE6D2">
    <w:name w:val="CB76A6340F594377B28E1C48735FE6D2"/>
  </w:style>
  <w:style w:type="paragraph" w:customStyle="1" w:styleId="DA71D19F72D742FBB958BE8DBB216326">
    <w:name w:val="DA71D19F72D742FBB958BE8DBB216326"/>
  </w:style>
  <w:style w:type="paragraph" w:customStyle="1" w:styleId="80E5C0726D744F24B18A47E19A33B97C">
    <w:name w:val="80E5C0726D744F24B18A47E19A33B97C"/>
  </w:style>
  <w:style w:type="paragraph" w:customStyle="1" w:styleId="60B32613314240A086F2527D4185D807">
    <w:name w:val="60B32613314240A086F2527D4185D807"/>
  </w:style>
  <w:style w:type="paragraph" w:customStyle="1" w:styleId="5BEBE0E59AEA4BAD894E0261C226E324">
    <w:name w:val="5BEBE0E59AEA4BAD894E0261C226E324"/>
  </w:style>
  <w:style w:type="paragraph" w:customStyle="1" w:styleId="242BD67BE7D141EE95B411145471971D">
    <w:name w:val="242BD67BE7D141EE95B411145471971D"/>
  </w:style>
  <w:style w:type="paragraph" w:customStyle="1" w:styleId="A14505C6270D41AA82BC9628BC17ABC8">
    <w:name w:val="A14505C6270D41AA82BC9628BC17ABC8"/>
  </w:style>
  <w:style w:type="paragraph" w:customStyle="1" w:styleId="E03F40E5EE154338B285E4E2031FD77E">
    <w:name w:val="E03F40E5EE154338B285E4E2031FD77E"/>
  </w:style>
  <w:style w:type="paragraph" w:customStyle="1" w:styleId="950F126995A441F3A9500F9556CEC8CB">
    <w:name w:val="950F126995A441F3A9500F9556CEC8CB"/>
  </w:style>
  <w:style w:type="paragraph" w:customStyle="1" w:styleId="6F2EEEC992EB4096A208B4A2AC821DB8">
    <w:name w:val="6F2EEEC992EB4096A208B4A2AC821DB8"/>
  </w:style>
  <w:style w:type="paragraph" w:customStyle="1" w:styleId="1E416BD19E6949B5B54B65627D2D8464">
    <w:name w:val="1E416BD19E6949B5B54B65627D2D8464"/>
  </w:style>
  <w:style w:type="paragraph" w:customStyle="1" w:styleId="CE6A5C1DE4314538B5B83D33B7CB3F5B">
    <w:name w:val="CE6A5C1DE4314538B5B83D33B7CB3F5B"/>
  </w:style>
  <w:style w:type="paragraph" w:customStyle="1" w:styleId="AC2D649FA1894A8B8100DF549436C6CA">
    <w:name w:val="AC2D649FA1894A8B8100DF549436C6CA"/>
  </w:style>
  <w:style w:type="paragraph" w:customStyle="1" w:styleId="E219C4ACB41840A09C28720A32D88211">
    <w:name w:val="E219C4ACB41840A09C28720A32D88211"/>
  </w:style>
  <w:style w:type="paragraph" w:customStyle="1" w:styleId="346C79D106814E94B876861BD2ADC66A">
    <w:name w:val="346C79D106814E94B876861BD2ADC66A"/>
  </w:style>
  <w:style w:type="paragraph" w:customStyle="1" w:styleId="11B04C357C23474781BF91CFA8D3B5F5">
    <w:name w:val="11B04C357C23474781BF91CFA8D3B5F5"/>
  </w:style>
  <w:style w:type="paragraph" w:customStyle="1" w:styleId="E080B192D4EC4D26B5E4B3F758B13A43">
    <w:name w:val="E080B192D4EC4D26B5E4B3F758B13A43"/>
  </w:style>
  <w:style w:type="paragraph" w:customStyle="1" w:styleId="D61DE8767E5B4A03B4442F388C0E7091">
    <w:name w:val="D61DE8767E5B4A03B4442F388C0E7091"/>
  </w:style>
  <w:style w:type="paragraph" w:customStyle="1" w:styleId="6747AD60B6834D0CBA10BDB23DCEB8A3">
    <w:name w:val="6747AD60B6834D0CBA10BDB23DCEB8A3"/>
  </w:style>
  <w:style w:type="paragraph" w:customStyle="1" w:styleId="45CB7D0CA50D4737BC6122973658CD6C">
    <w:name w:val="45CB7D0CA50D4737BC6122973658CD6C"/>
  </w:style>
  <w:style w:type="paragraph" w:customStyle="1" w:styleId="50F986FBA7D349F1A8267F00E91CCE2D">
    <w:name w:val="50F986FBA7D349F1A8267F00E91CCE2D"/>
  </w:style>
  <w:style w:type="paragraph" w:customStyle="1" w:styleId="2EFCFBE289CB4C57B7D70E2695C9285D">
    <w:name w:val="2EFCFBE289CB4C57B7D70E2695C9285D"/>
  </w:style>
  <w:style w:type="paragraph" w:customStyle="1" w:styleId="A6AA27F884FB426995019DA92447ED97">
    <w:name w:val="A6AA27F884FB426995019DA92447ED97"/>
  </w:style>
  <w:style w:type="paragraph" w:customStyle="1" w:styleId="0917412A491244C180F60BE1277E7EFB">
    <w:name w:val="0917412A491244C180F60BE1277E7EFB"/>
  </w:style>
  <w:style w:type="paragraph" w:customStyle="1" w:styleId="D5259CCBBD924DCFBE67E6905C629DE6">
    <w:name w:val="D5259CCBBD924DCFBE67E6905C629DE6"/>
  </w:style>
  <w:style w:type="paragraph" w:customStyle="1" w:styleId="29C0BAB179984B8899990830B497C72D">
    <w:name w:val="29C0BAB179984B8899990830B497C72D"/>
  </w:style>
  <w:style w:type="paragraph" w:customStyle="1" w:styleId="7FDB25C3BFA14D28904BEEA1D6574A7E">
    <w:name w:val="7FDB25C3BFA14D28904BEEA1D6574A7E"/>
  </w:style>
  <w:style w:type="paragraph" w:customStyle="1" w:styleId="C9F4FF895A46492A9E0314F257E10C92">
    <w:name w:val="C9F4FF895A46492A9E0314F257E10C92"/>
  </w:style>
  <w:style w:type="paragraph" w:customStyle="1" w:styleId="EA25D6BB848142BF9A46D19EE9E0623E">
    <w:name w:val="EA25D6BB848142BF9A46D19EE9E0623E"/>
  </w:style>
  <w:style w:type="paragraph" w:customStyle="1" w:styleId="EAB605CAB95448CB8EC807814BB9632C">
    <w:name w:val="EAB605CAB95448CB8EC807814BB9632C"/>
  </w:style>
  <w:style w:type="paragraph" w:customStyle="1" w:styleId="D4249E9033654FA7865F991DDA0EC6A4">
    <w:name w:val="D4249E9033654FA7865F991DDA0EC6A4"/>
  </w:style>
  <w:style w:type="paragraph" w:customStyle="1" w:styleId="70226B7A98604B35817FBC26EBD0B1AF">
    <w:name w:val="70226B7A98604B35817FBC26EBD0B1AF"/>
  </w:style>
  <w:style w:type="paragraph" w:customStyle="1" w:styleId="786C1B1EE9484FC089AB0C4AF9FAFB88">
    <w:name w:val="786C1B1EE9484FC089AB0C4AF9FAFB88"/>
  </w:style>
  <w:style w:type="paragraph" w:customStyle="1" w:styleId="A435CF2470984860BBD0564EBFB74184">
    <w:name w:val="A435CF2470984860BBD0564EBFB74184"/>
  </w:style>
  <w:style w:type="paragraph" w:customStyle="1" w:styleId="C947B8635E4444609A341B11ED897390">
    <w:name w:val="C947B8635E4444609A341B11ED897390"/>
  </w:style>
  <w:style w:type="paragraph" w:customStyle="1" w:styleId="7E6CC4E6FF0E41CC993E8A0EC62EB34C">
    <w:name w:val="7E6CC4E6FF0E41CC993E8A0EC62EB34C"/>
  </w:style>
  <w:style w:type="paragraph" w:customStyle="1" w:styleId="35B904C512994459B5488ED948DD36E9">
    <w:name w:val="35B904C512994459B5488ED948DD36E9"/>
  </w:style>
  <w:style w:type="paragraph" w:customStyle="1" w:styleId="2A6994B8D01344C1BA51500B8EE81168">
    <w:name w:val="2A6994B8D01344C1BA51500B8EE81168"/>
  </w:style>
  <w:style w:type="paragraph" w:customStyle="1" w:styleId="198E1C35F9D049A38B98D26328D28089">
    <w:name w:val="198E1C35F9D049A38B98D26328D28089"/>
  </w:style>
  <w:style w:type="paragraph" w:customStyle="1" w:styleId="C188A53DFFAD45059EB2347B0D10C2CD">
    <w:name w:val="C188A53DFFAD45059EB2347B0D10C2CD"/>
  </w:style>
  <w:style w:type="paragraph" w:customStyle="1" w:styleId="2002132324A04304BF0756F07093E192">
    <w:name w:val="2002132324A04304BF0756F07093E192"/>
  </w:style>
  <w:style w:type="paragraph" w:customStyle="1" w:styleId="021D147D29584976BD507B2D7F9B09C3">
    <w:name w:val="021D147D29584976BD507B2D7F9B09C3"/>
  </w:style>
  <w:style w:type="paragraph" w:customStyle="1" w:styleId="8D983AC2C8B547C8805CDBFDD7B552C3">
    <w:name w:val="8D983AC2C8B547C8805CDBFDD7B552C3"/>
  </w:style>
  <w:style w:type="paragraph" w:customStyle="1" w:styleId="364027CEEE4F428C87311CE932727C66">
    <w:name w:val="364027CEEE4F428C87311CE932727C66"/>
  </w:style>
  <w:style w:type="paragraph" w:customStyle="1" w:styleId="74EB044149504032AA5A4A2D3267B399">
    <w:name w:val="74EB044149504032AA5A4A2D3267B399"/>
  </w:style>
  <w:style w:type="paragraph" w:customStyle="1" w:styleId="D1E6EA7071CA4C87A44B9F0AB425B22C">
    <w:name w:val="D1E6EA7071CA4C87A44B9F0AB425B22C"/>
  </w:style>
  <w:style w:type="paragraph" w:customStyle="1" w:styleId="1A301A9B59194F14BF095A7F2A9C93D0">
    <w:name w:val="1A301A9B59194F14BF095A7F2A9C93D0"/>
  </w:style>
  <w:style w:type="paragraph" w:customStyle="1" w:styleId="5426A2E1F20F4A1CA3915CDF1AD000A4">
    <w:name w:val="5426A2E1F20F4A1CA3915CDF1AD000A4"/>
  </w:style>
  <w:style w:type="paragraph" w:customStyle="1" w:styleId="5BA532B0921E445E867D8D654C94770C">
    <w:name w:val="5BA532B0921E445E867D8D654C94770C"/>
  </w:style>
  <w:style w:type="paragraph" w:customStyle="1" w:styleId="28E4A23B21D54D0CB4DD38230FBAAE0C">
    <w:name w:val="28E4A23B21D54D0CB4DD38230FBAAE0C"/>
  </w:style>
  <w:style w:type="paragraph" w:customStyle="1" w:styleId="F066360CEF12413F90EE28C45C328364">
    <w:name w:val="F066360CEF12413F90EE28C45C328364"/>
  </w:style>
  <w:style w:type="paragraph" w:customStyle="1" w:styleId="E93ED8FA7A844B288873D0671CB00870">
    <w:name w:val="E93ED8FA7A844B288873D0671CB00870"/>
  </w:style>
  <w:style w:type="paragraph" w:customStyle="1" w:styleId="A52741C0E15447D6A1845F882DB4C636">
    <w:name w:val="A52741C0E15447D6A1845F882DB4C636"/>
  </w:style>
  <w:style w:type="paragraph" w:customStyle="1" w:styleId="BAB09F65FCCC44F89676920E35F0BD49">
    <w:name w:val="BAB09F65FCCC44F89676920E35F0BD49"/>
  </w:style>
  <w:style w:type="paragraph" w:customStyle="1" w:styleId="D341D70C7AD3480E8BF926FD5E1E7C8A">
    <w:name w:val="D341D70C7AD3480E8BF926FD5E1E7C8A"/>
  </w:style>
  <w:style w:type="paragraph" w:customStyle="1" w:styleId="CAB42B7EED0A4B598C76F06F97E6FB37">
    <w:name w:val="CAB42B7EED0A4B598C76F06F97E6FB37"/>
  </w:style>
  <w:style w:type="paragraph" w:customStyle="1" w:styleId="95E64F6A5C1045708516C95DC38261E3">
    <w:name w:val="95E64F6A5C1045708516C95DC38261E3"/>
  </w:style>
  <w:style w:type="paragraph" w:customStyle="1" w:styleId="2732138D726E4BDB95C0A2532C057CC3">
    <w:name w:val="2732138D726E4BDB95C0A2532C057CC3"/>
  </w:style>
  <w:style w:type="paragraph" w:customStyle="1" w:styleId="1434F74EE14F455395745880B12167A6">
    <w:name w:val="1434F74EE14F455395745880B12167A6"/>
  </w:style>
  <w:style w:type="paragraph" w:customStyle="1" w:styleId="B1D724D3FA724D30BB6658F0DEE4DE63">
    <w:name w:val="B1D724D3FA724D30BB6658F0DEE4DE63"/>
  </w:style>
  <w:style w:type="paragraph" w:customStyle="1" w:styleId="D47EE65644F24A339C18C69A25DD1269">
    <w:name w:val="D47EE65644F24A339C18C69A25DD1269"/>
  </w:style>
  <w:style w:type="paragraph" w:customStyle="1" w:styleId="9404948CED1843C6B8290AEA9C6B86EC">
    <w:name w:val="9404948CED1843C6B8290AEA9C6B86EC"/>
  </w:style>
  <w:style w:type="paragraph" w:customStyle="1" w:styleId="CF031886C17441F9B6EEDB4640E1F64B">
    <w:name w:val="CF031886C17441F9B6EEDB4640E1F64B"/>
  </w:style>
  <w:style w:type="paragraph" w:customStyle="1" w:styleId="3A2B22E961034CA5A302E8CE10256AC6">
    <w:name w:val="3A2B22E961034CA5A302E8CE10256AC6"/>
  </w:style>
  <w:style w:type="paragraph" w:customStyle="1" w:styleId="036AE9CD58DF4F56A60A2E45AEAB08A4">
    <w:name w:val="036AE9CD58DF4F56A60A2E45AEAB08A4"/>
  </w:style>
  <w:style w:type="paragraph" w:customStyle="1" w:styleId="BF0D6159E0F443149967D0CF90F92D1C">
    <w:name w:val="BF0D6159E0F443149967D0CF90F92D1C"/>
  </w:style>
  <w:style w:type="paragraph" w:customStyle="1" w:styleId="CFE6A31F5E1B4E5EB27506554AED363B">
    <w:name w:val="CFE6A31F5E1B4E5EB27506554AED363B"/>
  </w:style>
  <w:style w:type="paragraph" w:customStyle="1" w:styleId="A2479D0E23614437854D43744C43AA17">
    <w:name w:val="A2479D0E23614437854D43744C43AA17"/>
  </w:style>
  <w:style w:type="paragraph" w:customStyle="1" w:styleId="57D4AE96E85C440A998D3B871AA0F89B">
    <w:name w:val="57D4AE96E85C440A998D3B871AA0F89B"/>
  </w:style>
  <w:style w:type="paragraph" w:customStyle="1" w:styleId="C7BABAFF4542425BA31BAAF322F6AB60">
    <w:name w:val="C7BABAFF4542425BA31BAAF322F6AB60"/>
  </w:style>
  <w:style w:type="paragraph" w:customStyle="1" w:styleId="E0DBE9A09E414439ADF65699BFDD8528">
    <w:name w:val="E0DBE9A09E414439ADF65699BFDD85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110C7-6345-4717-B678-08C52C80D0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B8CB52-503E-471A-9875-CC5879FB4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2275D1-BE72-4234-9BA4-53315FBBBA2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FC493B4-14A2-4D59-880F-C69DC90BC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1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Resources</vt:lpstr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Resources</dc:title>
  <dc:subject/>
  <dc:creator/>
  <cp:keywords/>
  <dc:description/>
  <cp:lastModifiedBy/>
  <cp:revision>1</cp:revision>
  <dcterms:created xsi:type="dcterms:W3CDTF">2019-07-16T14:19:00Z</dcterms:created>
  <dcterms:modified xsi:type="dcterms:W3CDTF">2019-07-17T22:21:00Z</dcterms:modified>
  <cp:contentStatus>Images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