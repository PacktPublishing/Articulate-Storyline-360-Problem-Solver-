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5F358936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20831125" w14:textId="6E065FC1" w:rsidR="005854DB" w:rsidRPr="005854DB" w:rsidRDefault="00F25C1F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80C7D32DFA194705A767DF365AA79A56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A16287">
                  <w:t>Common Aspect Ratios</w:t>
                </w:r>
              </w:sdtContent>
            </w:sdt>
          </w:p>
        </w:tc>
      </w:tr>
      <w:tr w:rsidR="005854DB" w:rsidRPr="0092125E" w14:paraId="73E5E7D4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23DDD57B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105382A3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6EC76E7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3187BE68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969E44E3B7DF4FD5A5F58C1E12876813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55FBA221" w14:textId="42FC711D" w:rsidR="005854DB" w:rsidRPr="005854DB" w:rsidRDefault="00A16287" w:rsidP="005854DB">
                <w:pPr>
                  <w:pStyle w:val="Subtitle"/>
                </w:pPr>
                <w:r>
                  <w:t>Windows 10</w:t>
                </w:r>
              </w:p>
            </w:sdtContent>
          </w:sdt>
        </w:tc>
      </w:tr>
    </w:tbl>
    <w:bookmarkEnd w:id="0"/>
    <w:p w14:paraId="3FA05D45" w14:textId="4FDFDBB3" w:rsidR="00BD0C60" w:rsidRDefault="00A16287" w:rsidP="005854DB">
      <w:pPr>
        <w:pStyle w:val="Heading1"/>
      </w:pPr>
      <w:r>
        <w:t>16:9</w:t>
      </w:r>
    </w:p>
    <w:tbl>
      <w:tblPr>
        <w:tblW w:w="0" w:type="auto"/>
        <w:tblInd w:w="-115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5"/>
      </w:tblGrid>
      <w:tr w:rsidR="00A16287" w14:paraId="265EEDCF" w14:textId="77777777" w:rsidTr="00A16287">
        <w:trPr>
          <w:trHeight w:val="297"/>
        </w:trPr>
        <w:tc>
          <w:tcPr>
            <w:tcW w:w="1555" w:type="dxa"/>
          </w:tcPr>
          <w:p w14:paraId="7633470C" w14:textId="77777777" w:rsidR="00A16287" w:rsidRDefault="00A16287" w:rsidP="00A16287">
            <w:pPr>
              <w:pStyle w:val="ListNumber"/>
              <w:numPr>
                <w:ilvl w:val="0"/>
                <w:numId w:val="0"/>
              </w:numPr>
              <w:jc w:val="right"/>
            </w:pPr>
            <w:r>
              <w:t>1920 x 1080</w:t>
            </w:r>
          </w:p>
          <w:p w14:paraId="28398D73" w14:textId="77777777" w:rsidR="00A16287" w:rsidRDefault="00A16287" w:rsidP="00A16287">
            <w:pPr>
              <w:pStyle w:val="ListNumber"/>
              <w:numPr>
                <w:ilvl w:val="0"/>
                <w:numId w:val="0"/>
              </w:numPr>
              <w:jc w:val="right"/>
            </w:pPr>
            <w:r>
              <w:t>1600 x 900</w:t>
            </w:r>
          </w:p>
          <w:p w14:paraId="42F43272" w14:textId="77777777" w:rsidR="00A16287" w:rsidRDefault="00A16287" w:rsidP="00A16287">
            <w:pPr>
              <w:pStyle w:val="ListNumber"/>
              <w:numPr>
                <w:ilvl w:val="0"/>
                <w:numId w:val="0"/>
              </w:numPr>
              <w:jc w:val="right"/>
            </w:pPr>
            <w:r>
              <w:t>1366 x 768</w:t>
            </w:r>
          </w:p>
          <w:p w14:paraId="1EE3DB40" w14:textId="1EDD8B47" w:rsidR="00A16287" w:rsidRDefault="00A16287" w:rsidP="00A16287">
            <w:pPr>
              <w:pStyle w:val="ListNumber"/>
              <w:numPr>
                <w:ilvl w:val="0"/>
                <w:numId w:val="0"/>
              </w:numPr>
              <w:jc w:val="right"/>
            </w:pPr>
            <w:r>
              <w:t>1280 x 720</w:t>
            </w:r>
          </w:p>
        </w:tc>
      </w:tr>
    </w:tbl>
    <w:p w14:paraId="79C37A2F" w14:textId="322BDE4E" w:rsidR="00685B4E" w:rsidRPr="00685B4E" w:rsidRDefault="00A16287" w:rsidP="00685B4E">
      <w:pPr>
        <w:pStyle w:val="Heading1"/>
      </w:pPr>
      <w:bookmarkStart w:id="1" w:name="_GoBack"/>
      <w:bookmarkEnd w:id="1"/>
      <w:r>
        <w:t>4:3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</w:tblGrid>
      <w:tr w:rsidR="00A16287" w14:paraId="44588AB1" w14:textId="77777777" w:rsidTr="00A16287">
        <w:tc>
          <w:tcPr>
            <w:tcW w:w="1620" w:type="dxa"/>
          </w:tcPr>
          <w:p w14:paraId="42A373D2" w14:textId="77777777" w:rsidR="00A16287" w:rsidRDefault="00A16287" w:rsidP="00A16287">
            <w:pPr>
              <w:jc w:val="right"/>
            </w:pPr>
            <w:r>
              <w:t>1600 x 1200</w:t>
            </w:r>
          </w:p>
          <w:p w14:paraId="139F0A38" w14:textId="77777777" w:rsidR="00A16287" w:rsidRDefault="00A16287" w:rsidP="00A16287">
            <w:pPr>
              <w:jc w:val="right"/>
            </w:pPr>
            <w:r>
              <w:t>1400 x 1050</w:t>
            </w:r>
          </w:p>
          <w:p w14:paraId="5757D265" w14:textId="77777777" w:rsidR="00A16287" w:rsidRDefault="00A16287" w:rsidP="00A16287">
            <w:pPr>
              <w:jc w:val="right"/>
            </w:pPr>
            <w:r>
              <w:t>1280 x 960</w:t>
            </w:r>
          </w:p>
          <w:p w14:paraId="5F2F548A" w14:textId="77777777" w:rsidR="00A16287" w:rsidRDefault="00A16287" w:rsidP="00A16287">
            <w:pPr>
              <w:jc w:val="right"/>
            </w:pPr>
            <w:r>
              <w:t>1024 x 768</w:t>
            </w:r>
          </w:p>
          <w:p w14:paraId="4D9ABD2F" w14:textId="666FEAD5" w:rsidR="00A16287" w:rsidRDefault="00A16287" w:rsidP="00A16287">
            <w:pPr>
              <w:jc w:val="right"/>
            </w:pPr>
            <w:r>
              <w:t>800 x 600</w:t>
            </w:r>
          </w:p>
        </w:tc>
      </w:tr>
    </w:tbl>
    <w:p w14:paraId="26E81D6C" w14:textId="77777777" w:rsidR="00A16287" w:rsidRDefault="00A16287" w:rsidP="00A16287"/>
    <w:sectPr w:rsidR="00A16287" w:rsidSect="00A67285">
      <w:headerReference w:type="default" r:id="rId11"/>
      <w:footerReference w:type="default" r:id="rId12"/>
      <w:headerReference w:type="first" r:id="rId13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9704D" w14:textId="77777777" w:rsidR="00F25C1F" w:rsidRDefault="00F25C1F" w:rsidP="005A20E2">
      <w:pPr>
        <w:spacing w:after="0"/>
      </w:pPr>
      <w:r>
        <w:separator/>
      </w:r>
    </w:p>
    <w:p w14:paraId="11F625B9" w14:textId="77777777" w:rsidR="00F25C1F" w:rsidRDefault="00F25C1F"/>
    <w:p w14:paraId="2B11E554" w14:textId="77777777" w:rsidR="00F25C1F" w:rsidRDefault="00F25C1F" w:rsidP="009B4773"/>
    <w:p w14:paraId="6897870D" w14:textId="77777777" w:rsidR="00F25C1F" w:rsidRDefault="00F25C1F" w:rsidP="00513832"/>
  </w:endnote>
  <w:endnote w:type="continuationSeparator" w:id="0">
    <w:p w14:paraId="5E5C3CB3" w14:textId="77777777" w:rsidR="00F25C1F" w:rsidRDefault="00F25C1F" w:rsidP="005A20E2">
      <w:pPr>
        <w:spacing w:after="0"/>
      </w:pPr>
      <w:r>
        <w:continuationSeparator/>
      </w:r>
    </w:p>
    <w:p w14:paraId="13918336" w14:textId="77777777" w:rsidR="00F25C1F" w:rsidRDefault="00F25C1F"/>
    <w:p w14:paraId="50635C79" w14:textId="77777777" w:rsidR="00F25C1F" w:rsidRDefault="00F25C1F" w:rsidP="009B4773"/>
    <w:p w14:paraId="0EDF6E18" w14:textId="77777777" w:rsidR="00F25C1F" w:rsidRDefault="00F25C1F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48EAF" w14:textId="77777777" w:rsidR="00B57756" w:rsidRPr="00F8411A" w:rsidRDefault="00F25C1F" w:rsidP="00F8411A">
    <w:pPr>
      <w:pStyle w:val="Footer"/>
    </w:pPr>
    <w:sdt>
      <w:sdtPr>
        <w:alias w:val="Report Date"/>
        <w:tag w:val=""/>
        <w:id w:val="-1485464670"/>
        <w:placeholder>
          <w:docPart w:val="80C7D32DFA194705A767DF365AA79A56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B73454">
          <w:t>OFFICE</w:t>
        </w:r>
        <w:r w:rsidR="00B73454" w:rsidRPr="005854DB">
          <w:t>-BASED AGENCY</w:t>
        </w:r>
      </w:sdtContent>
    </w:sdt>
    <w:r w:rsidR="00B57756" w:rsidRPr="00F8411A">
      <w:tab/>
    </w:r>
    <w:r w:rsidR="00B57756" w:rsidRPr="00F8411A">
      <w:fldChar w:fldCharType="begin"/>
    </w:r>
    <w:r w:rsidR="00B57756" w:rsidRPr="00F8411A">
      <w:instrText xml:space="preserve"> PAGE   \* MERGEFORMAT </w:instrText>
    </w:r>
    <w:r w:rsidR="00B57756" w:rsidRPr="00F8411A">
      <w:fldChar w:fldCharType="separate"/>
    </w:r>
    <w:r w:rsidR="00B57756" w:rsidRPr="00F8411A">
      <w:t>1</w:t>
    </w:r>
    <w:r w:rsidR="00B57756"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48E967" w14:textId="77777777" w:rsidR="00F25C1F" w:rsidRDefault="00F25C1F" w:rsidP="005A20E2">
      <w:pPr>
        <w:spacing w:after="0"/>
      </w:pPr>
      <w:r>
        <w:separator/>
      </w:r>
    </w:p>
    <w:p w14:paraId="7E2F0E2C" w14:textId="77777777" w:rsidR="00F25C1F" w:rsidRDefault="00F25C1F"/>
    <w:p w14:paraId="6E3FB4A1" w14:textId="77777777" w:rsidR="00F25C1F" w:rsidRDefault="00F25C1F" w:rsidP="009B4773"/>
    <w:p w14:paraId="1D016E11" w14:textId="77777777" w:rsidR="00F25C1F" w:rsidRDefault="00F25C1F" w:rsidP="00513832"/>
  </w:footnote>
  <w:footnote w:type="continuationSeparator" w:id="0">
    <w:p w14:paraId="18FD5DBD" w14:textId="77777777" w:rsidR="00F25C1F" w:rsidRDefault="00F25C1F" w:rsidP="005A20E2">
      <w:pPr>
        <w:spacing w:after="0"/>
      </w:pPr>
      <w:r>
        <w:continuationSeparator/>
      </w:r>
    </w:p>
    <w:p w14:paraId="4B01E7B6" w14:textId="77777777" w:rsidR="00F25C1F" w:rsidRDefault="00F25C1F"/>
    <w:p w14:paraId="232318F8" w14:textId="77777777" w:rsidR="00F25C1F" w:rsidRDefault="00F25C1F" w:rsidP="009B4773"/>
    <w:p w14:paraId="1481B27F" w14:textId="77777777" w:rsidR="00F25C1F" w:rsidRDefault="00F25C1F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5A29C" w14:textId="434B845A" w:rsidR="005854DB" w:rsidRPr="005854DB" w:rsidRDefault="00F25C1F" w:rsidP="003D6AFD">
    <w:pPr>
      <w:pStyle w:val="Header"/>
    </w:pPr>
    <w:sdt>
      <w:sdtPr>
        <w:rPr>
          <w:rFonts w:asciiTheme="majorHAnsi" w:hAnsiTheme="majorHAnsi"/>
          <w:b/>
          <w:i w:val="0"/>
          <w:color w:val="107082" w:themeColor="accent2"/>
          <w:sz w:val="28"/>
        </w:rPr>
        <w:alias w:val="Title"/>
        <w:tag w:val=""/>
        <w:id w:val="-611985797"/>
        <w:placeholder>
          <w:docPart w:val="3A2B22E961034CA5A302E8CE10256AC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A16287">
          <w:rPr>
            <w:rFonts w:asciiTheme="majorHAnsi" w:hAnsiTheme="majorHAnsi"/>
            <w:b/>
            <w:i w:val="0"/>
            <w:color w:val="107082" w:themeColor="accent2"/>
            <w:sz w:val="28"/>
          </w:rPr>
          <w:t>Common Aspect Ratios</w:t>
        </w:r>
      </w:sdtContent>
    </w:sdt>
    <w:r w:rsidR="005854DB" w:rsidRPr="00A67285">
      <w:rPr>
        <w:rStyle w:val="SubtleEmphasis"/>
      </w:rPr>
      <w:br/>
    </w: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A16287">
          <w:t>Windows 10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1FBE637B" wp14:editId="65FB2F43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782D37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BE637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" fillcolor="#107082" stroked="f">
              <v:fill opacity="9766f"/>
              <v:textbox inset="20mm,8mm">
                <w:txbxContent>
                  <w:p w14:paraId="75782D37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53117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051056A" wp14:editId="6F4998CF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4FD3EC2"/>
    <w:multiLevelType w:val="hybridMultilevel"/>
    <w:tmpl w:val="93E8C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6"/>
  </w:num>
  <w:num w:numId="3">
    <w:abstractNumId w:val="18"/>
  </w:num>
  <w:num w:numId="4">
    <w:abstractNumId w:val="26"/>
  </w:num>
  <w:num w:numId="5">
    <w:abstractNumId w:val="14"/>
  </w:num>
  <w:num w:numId="6">
    <w:abstractNumId w:val="8"/>
  </w:num>
  <w:num w:numId="7">
    <w:abstractNumId w:val="35"/>
  </w:num>
  <w:num w:numId="8">
    <w:abstractNumId w:val="13"/>
  </w:num>
  <w:num w:numId="9">
    <w:abstractNumId w:val="37"/>
  </w:num>
  <w:num w:numId="10">
    <w:abstractNumId w:val="32"/>
  </w:num>
  <w:num w:numId="11">
    <w:abstractNumId w:val="4"/>
  </w:num>
  <w:num w:numId="12">
    <w:abstractNumId w:val="11"/>
  </w:num>
  <w:num w:numId="13">
    <w:abstractNumId w:val="16"/>
  </w:num>
  <w:num w:numId="14">
    <w:abstractNumId w:val="25"/>
  </w:num>
  <w:num w:numId="15">
    <w:abstractNumId w:val="21"/>
  </w:num>
  <w:num w:numId="16">
    <w:abstractNumId w:val="7"/>
  </w:num>
  <w:num w:numId="17">
    <w:abstractNumId w:val="27"/>
  </w:num>
  <w:num w:numId="18">
    <w:abstractNumId w:val="38"/>
  </w:num>
  <w:num w:numId="19">
    <w:abstractNumId w:val="10"/>
  </w:num>
  <w:num w:numId="20">
    <w:abstractNumId w:val="30"/>
  </w:num>
  <w:num w:numId="21">
    <w:abstractNumId w:val="12"/>
  </w:num>
  <w:num w:numId="22">
    <w:abstractNumId w:val="22"/>
  </w:num>
  <w:num w:numId="23">
    <w:abstractNumId w:val="24"/>
  </w:num>
  <w:num w:numId="24">
    <w:abstractNumId w:val="20"/>
  </w:num>
  <w:num w:numId="25">
    <w:abstractNumId w:val="23"/>
  </w:num>
  <w:num w:numId="26">
    <w:abstractNumId w:val="9"/>
  </w:num>
  <w:num w:numId="27">
    <w:abstractNumId w:val="33"/>
  </w:num>
  <w:num w:numId="28">
    <w:abstractNumId w:val="15"/>
  </w:num>
  <w:num w:numId="29">
    <w:abstractNumId w:val="6"/>
  </w:num>
  <w:num w:numId="30">
    <w:abstractNumId w:val="19"/>
  </w:num>
  <w:num w:numId="31">
    <w:abstractNumId w:val="5"/>
  </w:num>
  <w:num w:numId="32">
    <w:abstractNumId w:val="29"/>
  </w:num>
  <w:num w:numId="33">
    <w:abstractNumId w:val="31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4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379"/>
    <w:rsid w:val="0000092E"/>
    <w:rsid w:val="00007379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476"/>
    <w:rsid w:val="000C1C28"/>
    <w:rsid w:val="000C5872"/>
    <w:rsid w:val="000E0979"/>
    <w:rsid w:val="000E1544"/>
    <w:rsid w:val="001155CE"/>
    <w:rsid w:val="001225D9"/>
    <w:rsid w:val="0012403E"/>
    <w:rsid w:val="00124370"/>
    <w:rsid w:val="00160392"/>
    <w:rsid w:val="001A5429"/>
    <w:rsid w:val="001D1C22"/>
    <w:rsid w:val="001E11F1"/>
    <w:rsid w:val="001E1E58"/>
    <w:rsid w:val="00206719"/>
    <w:rsid w:val="00207A17"/>
    <w:rsid w:val="00222BF3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373F6"/>
    <w:rsid w:val="00945034"/>
    <w:rsid w:val="00952A7A"/>
    <w:rsid w:val="00974BF8"/>
    <w:rsid w:val="009A3B33"/>
    <w:rsid w:val="009A45A0"/>
    <w:rsid w:val="009B35B5"/>
    <w:rsid w:val="009B4773"/>
    <w:rsid w:val="009D2556"/>
    <w:rsid w:val="00A16287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26302"/>
    <w:rsid w:val="00B37B3B"/>
    <w:rsid w:val="00B44C47"/>
    <w:rsid w:val="00B57756"/>
    <w:rsid w:val="00B57F4F"/>
    <w:rsid w:val="00B73454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25C1F"/>
    <w:rsid w:val="00F33F5E"/>
    <w:rsid w:val="00F60840"/>
    <w:rsid w:val="00F75B86"/>
    <w:rsid w:val="00F77933"/>
    <w:rsid w:val="00F8411A"/>
    <w:rsid w:val="00FB1673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6FE32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48A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0073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btm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C7D32DFA194705A767DF365AA79A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E1D415-699C-4E81-AF54-90E25E218D84}"/>
      </w:docPartPr>
      <w:docPartBody>
        <w:p w:rsidR="00A76B16" w:rsidRDefault="005E6AC0">
          <w:pPr>
            <w:pStyle w:val="80C7D32DFA194705A767DF365AA79A56"/>
          </w:pPr>
          <w:r>
            <w:t>OFFICE</w:t>
          </w:r>
          <w:r w:rsidRPr="005854DB">
            <w:t>-BASED AGENCY</w:t>
          </w:r>
        </w:p>
      </w:docPartBody>
    </w:docPart>
    <w:docPart>
      <w:docPartPr>
        <w:name w:val="969E44E3B7DF4FD5A5F58C1E12876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9EC4C7-82A9-42AC-BBD1-0E1860B3C9C1}"/>
      </w:docPartPr>
      <w:docPartBody>
        <w:p w:rsidR="00A76B16" w:rsidRDefault="005E6AC0">
          <w:pPr>
            <w:pStyle w:val="969E44E3B7DF4FD5A5F58C1E12876813"/>
          </w:pPr>
          <w:r w:rsidRPr="005854DB">
            <w:t>Startup Checklist</w:t>
          </w:r>
        </w:p>
      </w:docPartBody>
    </w:docPart>
    <w:docPart>
      <w:docPartPr>
        <w:name w:val="3A2B22E961034CA5A302E8CE10256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820198-573F-46FD-A7F0-D67F39B54D06}"/>
      </w:docPartPr>
      <w:docPartBody>
        <w:p w:rsidR="00A76B16" w:rsidRDefault="005E6AC0">
          <w:pPr>
            <w:pStyle w:val="3A2B22E961034CA5A302E8CE10256AC6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AC0"/>
    <w:rsid w:val="002D5BCF"/>
    <w:rsid w:val="005E6AC0"/>
    <w:rsid w:val="00A7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C7D32DFA194705A767DF365AA79A56">
    <w:name w:val="80C7D32DFA194705A767DF365AA79A56"/>
  </w:style>
  <w:style w:type="paragraph" w:customStyle="1" w:styleId="969E44E3B7DF4FD5A5F58C1E12876813">
    <w:name w:val="969E44E3B7DF4FD5A5F58C1E12876813"/>
  </w:style>
  <w:style w:type="paragraph" w:customStyle="1" w:styleId="C813F356F9FA4465A93E11EC8D6FC7F1">
    <w:name w:val="C813F356F9FA4465A93E11EC8D6FC7F1"/>
  </w:style>
  <w:style w:type="paragraph" w:customStyle="1" w:styleId="47F89C5AC56E485A839CC67E599F7792">
    <w:name w:val="47F89C5AC56E485A839CC67E599F7792"/>
  </w:style>
  <w:style w:type="paragraph" w:customStyle="1" w:styleId="47BA738CE83345AEBF76E93D0249DFA0">
    <w:name w:val="47BA738CE83345AEBF76E93D0249DFA0"/>
  </w:style>
  <w:style w:type="paragraph" w:customStyle="1" w:styleId="707B75DB7D1A4DA4A444DF0269A87E1A">
    <w:name w:val="707B75DB7D1A4DA4A444DF0269A87E1A"/>
  </w:style>
  <w:style w:type="paragraph" w:customStyle="1" w:styleId="13029E582F234D7289B4B4E61F99B8D4">
    <w:name w:val="13029E582F234D7289B4B4E61F99B8D4"/>
  </w:style>
  <w:style w:type="paragraph" w:customStyle="1" w:styleId="55052D6F5FBA41CD810D53E4C3B7CA8C">
    <w:name w:val="55052D6F5FBA41CD810D53E4C3B7CA8C"/>
  </w:style>
  <w:style w:type="paragraph" w:customStyle="1" w:styleId="0C635AC039004A4A863C38E7B39F4906">
    <w:name w:val="0C635AC039004A4A863C38E7B39F4906"/>
  </w:style>
  <w:style w:type="paragraph" w:customStyle="1" w:styleId="EBFD5EB03C3D47E9832DD8ABD444D40C">
    <w:name w:val="EBFD5EB03C3D47E9832DD8ABD444D40C"/>
  </w:style>
  <w:style w:type="paragraph" w:customStyle="1" w:styleId="595E8F7C266F4F15955A461E6389FA99">
    <w:name w:val="595E8F7C266F4F15955A461E6389FA99"/>
  </w:style>
  <w:style w:type="paragraph" w:customStyle="1" w:styleId="34373B400602487180258B35289D4186">
    <w:name w:val="34373B400602487180258B35289D4186"/>
  </w:style>
  <w:style w:type="paragraph" w:customStyle="1" w:styleId="2B88A31C50E54316817CDB4F731BE97D">
    <w:name w:val="2B88A31C50E54316817CDB4F731BE97D"/>
  </w:style>
  <w:style w:type="paragraph" w:customStyle="1" w:styleId="3311F885D732437C91C49026747990D5">
    <w:name w:val="3311F885D732437C91C49026747990D5"/>
  </w:style>
  <w:style w:type="paragraph" w:customStyle="1" w:styleId="9D4EAFED50F24018ABA6C2D66B0CB87E">
    <w:name w:val="9D4EAFED50F24018ABA6C2D66B0CB87E"/>
  </w:style>
  <w:style w:type="paragraph" w:customStyle="1" w:styleId="6D6678A34BFE4B00B90BD5A81619EA26">
    <w:name w:val="6D6678A34BFE4B00B90BD5A81619EA26"/>
  </w:style>
  <w:style w:type="paragraph" w:customStyle="1" w:styleId="CC0A600ABC494EEDB630E8307429351E">
    <w:name w:val="CC0A600ABC494EEDB630E8307429351E"/>
  </w:style>
  <w:style w:type="paragraph" w:customStyle="1" w:styleId="CA028F2311654C1FAA3DCEF2AC144C18">
    <w:name w:val="CA028F2311654C1FAA3DCEF2AC144C18"/>
  </w:style>
  <w:style w:type="paragraph" w:customStyle="1" w:styleId="6FA42E8071374B4689ED792E87152817">
    <w:name w:val="6FA42E8071374B4689ED792E87152817"/>
  </w:style>
  <w:style w:type="paragraph" w:customStyle="1" w:styleId="37C8669DDD094B85AA9500241A84C5D8">
    <w:name w:val="37C8669DDD094B85AA9500241A84C5D8"/>
  </w:style>
  <w:style w:type="paragraph" w:customStyle="1" w:styleId="B8EC02F0D77747D1BC25029AF4A4C467">
    <w:name w:val="B8EC02F0D77747D1BC25029AF4A4C467"/>
  </w:style>
  <w:style w:type="paragraph" w:customStyle="1" w:styleId="49FB15AF510D4D6D8861312DB9DBE6D1">
    <w:name w:val="49FB15AF510D4D6D8861312DB9DBE6D1"/>
  </w:style>
  <w:style w:type="paragraph" w:customStyle="1" w:styleId="D295D69B947640ED8B6723619D3886D4">
    <w:name w:val="D295D69B947640ED8B6723619D3886D4"/>
  </w:style>
  <w:style w:type="paragraph" w:customStyle="1" w:styleId="D6E1C4242E6E49C89ACB0E461B3A99BB">
    <w:name w:val="D6E1C4242E6E49C89ACB0E461B3A99BB"/>
  </w:style>
  <w:style w:type="paragraph" w:customStyle="1" w:styleId="5F9829C1BAB042B7BA5C396724F01DF9">
    <w:name w:val="5F9829C1BAB042B7BA5C396724F01DF9"/>
  </w:style>
  <w:style w:type="paragraph" w:customStyle="1" w:styleId="71631B4554754DCE9EECA3DA9184D06F">
    <w:name w:val="71631B4554754DCE9EECA3DA9184D06F"/>
  </w:style>
  <w:style w:type="paragraph" w:customStyle="1" w:styleId="27B3069067D74F02BF81EECF919DB4BD">
    <w:name w:val="27B3069067D74F02BF81EECF919DB4BD"/>
  </w:style>
  <w:style w:type="paragraph" w:customStyle="1" w:styleId="CB76A6340F594377B28E1C48735FE6D2">
    <w:name w:val="CB76A6340F594377B28E1C48735FE6D2"/>
  </w:style>
  <w:style w:type="paragraph" w:customStyle="1" w:styleId="DA71D19F72D742FBB958BE8DBB216326">
    <w:name w:val="DA71D19F72D742FBB958BE8DBB216326"/>
  </w:style>
  <w:style w:type="paragraph" w:customStyle="1" w:styleId="80E5C0726D744F24B18A47E19A33B97C">
    <w:name w:val="80E5C0726D744F24B18A47E19A33B97C"/>
  </w:style>
  <w:style w:type="paragraph" w:customStyle="1" w:styleId="60B32613314240A086F2527D4185D807">
    <w:name w:val="60B32613314240A086F2527D4185D807"/>
  </w:style>
  <w:style w:type="paragraph" w:customStyle="1" w:styleId="5BEBE0E59AEA4BAD894E0261C226E324">
    <w:name w:val="5BEBE0E59AEA4BAD894E0261C226E324"/>
  </w:style>
  <w:style w:type="paragraph" w:customStyle="1" w:styleId="242BD67BE7D141EE95B411145471971D">
    <w:name w:val="242BD67BE7D141EE95B411145471971D"/>
  </w:style>
  <w:style w:type="paragraph" w:customStyle="1" w:styleId="A14505C6270D41AA82BC9628BC17ABC8">
    <w:name w:val="A14505C6270D41AA82BC9628BC17ABC8"/>
  </w:style>
  <w:style w:type="paragraph" w:customStyle="1" w:styleId="E03F40E5EE154338B285E4E2031FD77E">
    <w:name w:val="E03F40E5EE154338B285E4E2031FD77E"/>
  </w:style>
  <w:style w:type="paragraph" w:customStyle="1" w:styleId="950F126995A441F3A9500F9556CEC8CB">
    <w:name w:val="950F126995A441F3A9500F9556CEC8CB"/>
  </w:style>
  <w:style w:type="paragraph" w:customStyle="1" w:styleId="6F2EEEC992EB4096A208B4A2AC821DB8">
    <w:name w:val="6F2EEEC992EB4096A208B4A2AC821DB8"/>
  </w:style>
  <w:style w:type="paragraph" w:customStyle="1" w:styleId="1E416BD19E6949B5B54B65627D2D8464">
    <w:name w:val="1E416BD19E6949B5B54B65627D2D8464"/>
  </w:style>
  <w:style w:type="paragraph" w:customStyle="1" w:styleId="CE6A5C1DE4314538B5B83D33B7CB3F5B">
    <w:name w:val="CE6A5C1DE4314538B5B83D33B7CB3F5B"/>
  </w:style>
  <w:style w:type="paragraph" w:customStyle="1" w:styleId="AC2D649FA1894A8B8100DF549436C6CA">
    <w:name w:val="AC2D649FA1894A8B8100DF549436C6CA"/>
  </w:style>
  <w:style w:type="paragraph" w:customStyle="1" w:styleId="E219C4ACB41840A09C28720A32D88211">
    <w:name w:val="E219C4ACB41840A09C28720A32D88211"/>
  </w:style>
  <w:style w:type="paragraph" w:customStyle="1" w:styleId="346C79D106814E94B876861BD2ADC66A">
    <w:name w:val="346C79D106814E94B876861BD2ADC66A"/>
  </w:style>
  <w:style w:type="paragraph" w:customStyle="1" w:styleId="11B04C357C23474781BF91CFA8D3B5F5">
    <w:name w:val="11B04C357C23474781BF91CFA8D3B5F5"/>
  </w:style>
  <w:style w:type="paragraph" w:customStyle="1" w:styleId="E080B192D4EC4D26B5E4B3F758B13A43">
    <w:name w:val="E080B192D4EC4D26B5E4B3F758B13A43"/>
  </w:style>
  <w:style w:type="paragraph" w:customStyle="1" w:styleId="D61DE8767E5B4A03B4442F388C0E7091">
    <w:name w:val="D61DE8767E5B4A03B4442F388C0E7091"/>
  </w:style>
  <w:style w:type="paragraph" w:customStyle="1" w:styleId="6747AD60B6834D0CBA10BDB23DCEB8A3">
    <w:name w:val="6747AD60B6834D0CBA10BDB23DCEB8A3"/>
  </w:style>
  <w:style w:type="paragraph" w:customStyle="1" w:styleId="45CB7D0CA50D4737BC6122973658CD6C">
    <w:name w:val="45CB7D0CA50D4737BC6122973658CD6C"/>
  </w:style>
  <w:style w:type="paragraph" w:customStyle="1" w:styleId="50F986FBA7D349F1A8267F00E91CCE2D">
    <w:name w:val="50F986FBA7D349F1A8267F00E91CCE2D"/>
  </w:style>
  <w:style w:type="paragraph" w:customStyle="1" w:styleId="2EFCFBE289CB4C57B7D70E2695C9285D">
    <w:name w:val="2EFCFBE289CB4C57B7D70E2695C9285D"/>
  </w:style>
  <w:style w:type="paragraph" w:customStyle="1" w:styleId="A6AA27F884FB426995019DA92447ED97">
    <w:name w:val="A6AA27F884FB426995019DA92447ED97"/>
  </w:style>
  <w:style w:type="paragraph" w:customStyle="1" w:styleId="0917412A491244C180F60BE1277E7EFB">
    <w:name w:val="0917412A491244C180F60BE1277E7EFB"/>
  </w:style>
  <w:style w:type="paragraph" w:customStyle="1" w:styleId="D5259CCBBD924DCFBE67E6905C629DE6">
    <w:name w:val="D5259CCBBD924DCFBE67E6905C629DE6"/>
  </w:style>
  <w:style w:type="paragraph" w:customStyle="1" w:styleId="29C0BAB179984B8899990830B497C72D">
    <w:name w:val="29C0BAB179984B8899990830B497C72D"/>
  </w:style>
  <w:style w:type="paragraph" w:customStyle="1" w:styleId="7FDB25C3BFA14D28904BEEA1D6574A7E">
    <w:name w:val="7FDB25C3BFA14D28904BEEA1D6574A7E"/>
  </w:style>
  <w:style w:type="paragraph" w:customStyle="1" w:styleId="C9F4FF895A46492A9E0314F257E10C92">
    <w:name w:val="C9F4FF895A46492A9E0314F257E10C92"/>
  </w:style>
  <w:style w:type="paragraph" w:customStyle="1" w:styleId="EA25D6BB848142BF9A46D19EE9E0623E">
    <w:name w:val="EA25D6BB848142BF9A46D19EE9E0623E"/>
  </w:style>
  <w:style w:type="paragraph" w:customStyle="1" w:styleId="EAB605CAB95448CB8EC807814BB9632C">
    <w:name w:val="EAB605CAB95448CB8EC807814BB9632C"/>
  </w:style>
  <w:style w:type="paragraph" w:customStyle="1" w:styleId="D4249E9033654FA7865F991DDA0EC6A4">
    <w:name w:val="D4249E9033654FA7865F991DDA0EC6A4"/>
  </w:style>
  <w:style w:type="paragraph" w:customStyle="1" w:styleId="70226B7A98604B35817FBC26EBD0B1AF">
    <w:name w:val="70226B7A98604B35817FBC26EBD0B1AF"/>
  </w:style>
  <w:style w:type="paragraph" w:customStyle="1" w:styleId="786C1B1EE9484FC089AB0C4AF9FAFB88">
    <w:name w:val="786C1B1EE9484FC089AB0C4AF9FAFB88"/>
  </w:style>
  <w:style w:type="paragraph" w:customStyle="1" w:styleId="A435CF2470984860BBD0564EBFB74184">
    <w:name w:val="A435CF2470984860BBD0564EBFB74184"/>
  </w:style>
  <w:style w:type="paragraph" w:customStyle="1" w:styleId="C947B8635E4444609A341B11ED897390">
    <w:name w:val="C947B8635E4444609A341B11ED897390"/>
  </w:style>
  <w:style w:type="paragraph" w:customStyle="1" w:styleId="7E6CC4E6FF0E41CC993E8A0EC62EB34C">
    <w:name w:val="7E6CC4E6FF0E41CC993E8A0EC62EB34C"/>
  </w:style>
  <w:style w:type="paragraph" w:customStyle="1" w:styleId="35B904C512994459B5488ED948DD36E9">
    <w:name w:val="35B904C512994459B5488ED948DD36E9"/>
  </w:style>
  <w:style w:type="paragraph" w:customStyle="1" w:styleId="2A6994B8D01344C1BA51500B8EE81168">
    <w:name w:val="2A6994B8D01344C1BA51500B8EE81168"/>
  </w:style>
  <w:style w:type="paragraph" w:customStyle="1" w:styleId="198E1C35F9D049A38B98D26328D28089">
    <w:name w:val="198E1C35F9D049A38B98D26328D28089"/>
  </w:style>
  <w:style w:type="paragraph" w:customStyle="1" w:styleId="C188A53DFFAD45059EB2347B0D10C2CD">
    <w:name w:val="C188A53DFFAD45059EB2347B0D10C2CD"/>
  </w:style>
  <w:style w:type="paragraph" w:customStyle="1" w:styleId="2002132324A04304BF0756F07093E192">
    <w:name w:val="2002132324A04304BF0756F07093E192"/>
  </w:style>
  <w:style w:type="paragraph" w:customStyle="1" w:styleId="021D147D29584976BD507B2D7F9B09C3">
    <w:name w:val="021D147D29584976BD507B2D7F9B09C3"/>
  </w:style>
  <w:style w:type="paragraph" w:customStyle="1" w:styleId="8D983AC2C8B547C8805CDBFDD7B552C3">
    <w:name w:val="8D983AC2C8B547C8805CDBFDD7B552C3"/>
  </w:style>
  <w:style w:type="paragraph" w:customStyle="1" w:styleId="364027CEEE4F428C87311CE932727C66">
    <w:name w:val="364027CEEE4F428C87311CE932727C66"/>
  </w:style>
  <w:style w:type="paragraph" w:customStyle="1" w:styleId="74EB044149504032AA5A4A2D3267B399">
    <w:name w:val="74EB044149504032AA5A4A2D3267B399"/>
  </w:style>
  <w:style w:type="paragraph" w:customStyle="1" w:styleId="D1E6EA7071CA4C87A44B9F0AB425B22C">
    <w:name w:val="D1E6EA7071CA4C87A44B9F0AB425B22C"/>
  </w:style>
  <w:style w:type="paragraph" w:customStyle="1" w:styleId="1A301A9B59194F14BF095A7F2A9C93D0">
    <w:name w:val="1A301A9B59194F14BF095A7F2A9C93D0"/>
  </w:style>
  <w:style w:type="paragraph" w:customStyle="1" w:styleId="5426A2E1F20F4A1CA3915CDF1AD000A4">
    <w:name w:val="5426A2E1F20F4A1CA3915CDF1AD000A4"/>
  </w:style>
  <w:style w:type="paragraph" w:customStyle="1" w:styleId="5BA532B0921E445E867D8D654C94770C">
    <w:name w:val="5BA532B0921E445E867D8D654C94770C"/>
  </w:style>
  <w:style w:type="paragraph" w:customStyle="1" w:styleId="28E4A23B21D54D0CB4DD38230FBAAE0C">
    <w:name w:val="28E4A23B21D54D0CB4DD38230FBAAE0C"/>
  </w:style>
  <w:style w:type="paragraph" w:customStyle="1" w:styleId="F066360CEF12413F90EE28C45C328364">
    <w:name w:val="F066360CEF12413F90EE28C45C328364"/>
  </w:style>
  <w:style w:type="paragraph" w:customStyle="1" w:styleId="E93ED8FA7A844B288873D0671CB00870">
    <w:name w:val="E93ED8FA7A844B288873D0671CB00870"/>
  </w:style>
  <w:style w:type="paragraph" w:customStyle="1" w:styleId="A52741C0E15447D6A1845F882DB4C636">
    <w:name w:val="A52741C0E15447D6A1845F882DB4C636"/>
  </w:style>
  <w:style w:type="paragraph" w:customStyle="1" w:styleId="BAB09F65FCCC44F89676920E35F0BD49">
    <w:name w:val="BAB09F65FCCC44F89676920E35F0BD49"/>
  </w:style>
  <w:style w:type="paragraph" w:customStyle="1" w:styleId="D341D70C7AD3480E8BF926FD5E1E7C8A">
    <w:name w:val="D341D70C7AD3480E8BF926FD5E1E7C8A"/>
  </w:style>
  <w:style w:type="paragraph" w:customStyle="1" w:styleId="CAB42B7EED0A4B598C76F06F97E6FB37">
    <w:name w:val="CAB42B7EED0A4B598C76F06F97E6FB37"/>
  </w:style>
  <w:style w:type="paragraph" w:customStyle="1" w:styleId="95E64F6A5C1045708516C95DC38261E3">
    <w:name w:val="95E64F6A5C1045708516C95DC38261E3"/>
  </w:style>
  <w:style w:type="paragraph" w:customStyle="1" w:styleId="2732138D726E4BDB95C0A2532C057CC3">
    <w:name w:val="2732138D726E4BDB95C0A2532C057CC3"/>
  </w:style>
  <w:style w:type="paragraph" w:customStyle="1" w:styleId="1434F74EE14F455395745880B12167A6">
    <w:name w:val="1434F74EE14F455395745880B12167A6"/>
  </w:style>
  <w:style w:type="paragraph" w:customStyle="1" w:styleId="B1D724D3FA724D30BB6658F0DEE4DE63">
    <w:name w:val="B1D724D3FA724D30BB6658F0DEE4DE63"/>
  </w:style>
  <w:style w:type="paragraph" w:customStyle="1" w:styleId="D47EE65644F24A339C18C69A25DD1269">
    <w:name w:val="D47EE65644F24A339C18C69A25DD1269"/>
  </w:style>
  <w:style w:type="paragraph" w:customStyle="1" w:styleId="9404948CED1843C6B8290AEA9C6B86EC">
    <w:name w:val="9404948CED1843C6B8290AEA9C6B86EC"/>
  </w:style>
  <w:style w:type="paragraph" w:customStyle="1" w:styleId="CF031886C17441F9B6EEDB4640E1F64B">
    <w:name w:val="CF031886C17441F9B6EEDB4640E1F64B"/>
  </w:style>
  <w:style w:type="paragraph" w:customStyle="1" w:styleId="3A2B22E961034CA5A302E8CE10256AC6">
    <w:name w:val="3A2B22E961034CA5A302E8CE10256AC6"/>
  </w:style>
  <w:style w:type="paragraph" w:customStyle="1" w:styleId="036AE9CD58DF4F56A60A2E45AEAB08A4">
    <w:name w:val="036AE9CD58DF4F56A60A2E45AEAB08A4"/>
  </w:style>
  <w:style w:type="paragraph" w:customStyle="1" w:styleId="BF0D6159E0F443149967D0CF90F92D1C">
    <w:name w:val="BF0D6159E0F443149967D0CF90F92D1C"/>
  </w:style>
  <w:style w:type="paragraph" w:customStyle="1" w:styleId="CFE6A31F5E1B4E5EB27506554AED363B">
    <w:name w:val="CFE6A31F5E1B4E5EB27506554AED363B"/>
  </w:style>
  <w:style w:type="paragraph" w:customStyle="1" w:styleId="A2479D0E23614437854D43744C43AA17">
    <w:name w:val="A2479D0E23614437854D43744C43AA17"/>
  </w:style>
  <w:style w:type="paragraph" w:customStyle="1" w:styleId="57D4AE96E85C440A998D3B871AA0F89B">
    <w:name w:val="57D4AE96E85C440A998D3B871AA0F89B"/>
  </w:style>
  <w:style w:type="paragraph" w:customStyle="1" w:styleId="C7BABAFF4542425BA31BAAF322F6AB60">
    <w:name w:val="C7BABAFF4542425BA31BAAF322F6AB60"/>
  </w:style>
  <w:style w:type="paragraph" w:customStyle="1" w:styleId="E0DBE9A09E414439ADF65699BFDD8528">
    <w:name w:val="E0DBE9A09E414439ADF65699BFDD85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110C7-6345-4717-B678-08C52C80D0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B8CB52-503E-471A-9875-CC5879FB4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2275D1-BE72-4234-9BA4-53315FBBBA2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3C326B2-135A-4AC7-9FD9-A783092BA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SCORM Cloud</vt:lpstr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Common Aspect Ratios</dc:title>
  <dc:subject/>
  <dc:creator/>
  <cp:keywords/>
  <dc:description/>
  <cp:lastModifiedBy/>
  <cp:revision>1</cp:revision>
  <dcterms:created xsi:type="dcterms:W3CDTF">2019-06-01T11:18:00Z</dcterms:created>
  <dcterms:modified xsi:type="dcterms:W3CDTF">2019-06-01T11:24:00Z</dcterms:modified>
  <cp:contentStatus>Windows 10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