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5F358936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20831125" w14:textId="698C216F" w:rsidR="005854DB" w:rsidRPr="005854DB" w:rsidRDefault="00CA3A96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80C7D32DFA194705A767DF365AA79A56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F93249">
                  <w:t>Resources</w:t>
                </w:r>
              </w:sdtContent>
            </w:sdt>
          </w:p>
        </w:tc>
      </w:tr>
      <w:tr w:rsidR="005854DB" w:rsidRPr="0092125E" w14:paraId="73E5E7D4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23DDD57B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105382A3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6EC76E78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3187BE68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969E44E3B7DF4FD5A5F58C1E12876813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55FBA221" w14:textId="75074673" w:rsidR="005854DB" w:rsidRPr="005854DB" w:rsidRDefault="00F93249" w:rsidP="005854DB">
                <w:pPr>
                  <w:pStyle w:val="Subtitle"/>
                </w:pPr>
                <w:r>
                  <w:t>Images</w:t>
                </w:r>
              </w:p>
            </w:sdtContent>
          </w:sdt>
        </w:tc>
      </w:tr>
    </w:tbl>
    <w:bookmarkEnd w:id="0"/>
    <w:p w14:paraId="3FA05D45" w14:textId="7F68385E" w:rsidR="00BD0C60" w:rsidRDefault="00F93249" w:rsidP="005854DB">
      <w:pPr>
        <w:pStyle w:val="Heading1"/>
      </w:pPr>
      <w:proofErr w:type="spellStart"/>
      <w:r>
        <w:t>Pixabay</w:t>
      </w:r>
      <w:proofErr w:type="spellEnd"/>
    </w:p>
    <w:p w14:paraId="74AA05E3" w14:textId="77777777" w:rsidR="00D03C9C" w:rsidRDefault="00D03C9C" w:rsidP="00F93249">
      <w:pPr>
        <w:pStyle w:val="ListNumber"/>
        <w:numPr>
          <w:ilvl w:val="0"/>
          <w:numId w:val="0"/>
        </w:numPr>
      </w:pPr>
      <w:hyperlink r:id="rId11" w:history="1">
        <w:r w:rsidRPr="00D34CAC">
          <w:rPr>
            <w:rStyle w:val="Hyperlink"/>
          </w:rPr>
          <w:t>https://pixabay.com/</w:t>
        </w:r>
      </w:hyperlink>
    </w:p>
    <w:p w14:paraId="79C37A2F" w14:textId="0564727D" w:rsidR="00685B4E" w:rsidRPr="00685B4E" w:rsidRDefault="00F93249" w:rsidP="00685B4E">
      <w:pPr>
        <w:pStyle w:val="Heading1"/>
      </w:pPr>
      <w:proofErr w:type="spellStart"/>
      <w:r>
        <w:t>Unsplash</w:t>
      </w:r>
      <w:proofErr w:type="spellEnd"/>
    </w:p>
    <w:p w14:paraId="751B5BA3" w14:textId="77777777" w:rsidR="00D03C9C" w:rsidRDefault="00D03C9C" w:rsidP="00F93249">
      <w:hyperlink r:id="rId12" w:history="1">
        <w:r w:rsidRPr="00D34CAC">
          <w:rPr>
            <w:rStyle w:val="Hyperlink"/>
          </w:rPr>
          <w:t>https://unsplash.com/</w:t>
        </w:r>
      </w:hyperlink>
    </w:p>
    <w:p w14:paraId="0345985E" w14:textId="796E28D5" w:rsidR="00F93249" w:rsidRPr="00685B4E" w:rsidRDefault="00F93249" w:rsidP="00F93249">
      <w:pPr>
        <w:pStyle w:val="Heading1"/>
      </w:pPr>
      <w:r>
        <w:t>Burst Shopify</w:t>
      </w:r>
    </w:p>
    <w:p w14:paraId="29F41A83" w14:textId="39B0C4E2" w:rsidR="00F93249" w:rsidRDefault="00D03C9C" w:rsidP="00A16287">
      <w:hyperlink r:id="rId13" w:history="1">
        <w:r w:rsidRPr="00D34CAC">
          <w:rPr>
            <w:rStyle w:val="Hyperlink"/>
          </w:rPr>
          <w:t>https://burst.shopify.com/</w:t>
        </w:r>
      </w:hyperlink>
    </w:p>
    <w:p w14:paraId="48C864F1" w14:textId="75398C50" w:rsidR="00F93249" w:rsidRPr="00685B4E" w:rsidRDefault="00F93249" w:rsidP="00F93249">
      <w:pPr>
        <w:pStyle w:val="Heading1"/>
      </w:pPr>
      <w:r>
        <w:t>Creative Commons</w:t>
      </w:r>
      <w:bookmarkStart w:id="1" w:name="_GoBack"/>
      <w:bookmarkEnd w:id="1"/>
    </w:p>
    <w:p w14:paraId="558ACC31" w14:textId="30394D32" w:rsidR="00F93249" w:rsidRDefault="00D03C9C" w:rsidP="00A16287">
      <w:hyperlink r:id="rId14" w:history="1">
        <w:r w:rsidRPr="00D34CAC">
          <w:rPr>
            <w:rStyle w:val="Hyperlink"/>
          </w:rPr>
          <w:t>https://creativecommons.org/</w:t>
        </w:r>
      </w:hyperlink>
    </w:p>
    <w:p w14:paraId="2CCA4B93" w14:textId="0119C67C" w:rsidR="00CE560D" w:rsidRPr="00685B4E" w:rsidRDefault="00CE560D" w:rsidP="00CE560D">
      <w:pPr>
        <w:pStyle w:val="Heading1"/>
      </w:pPr>
      <w:r>
        <w:t>Content Library 360 FAQ</w:t>
      </w:r>
    </w:p>
    <w:p w14:paraId="0F0A2552" w14:textId="134669C6" w:rsidR="00CE560D" w:rsidRPr="00CE560D" w:rsidRDefault="00CE560D" w:rsidP="00A16287">
      <w:pPr>
        <w:rPr>
          <w:rStyle w:val="Hyperlink"/>
        </w:rPr>
      </w:pPr>
      <w:hyperlink r:id="rId15" w:history="1">
        <w:r w:rsidRPr="00CE560D">
          <w:rPr>
            <w:rStyle w:val="Hyperlink"/>
          </w:rPr>
          <w:t>https://articulate.com/support/article/Articulate-360-FAQs-Content-Library</w:t>
        </w:r>
      </w:hyperlink>
    </w:p>
    <w:sectPr w:rsidR="00CE560D" w:rsidRPr="00CE560D" w:rsidSect="00A67285">
      <w:headerReference w:type="default" r:id="rId16"/>
      <w:footerReference w:type="default" r:id="rId17"/>
      <w:headerReference w:type="first" r:id="rId18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62647F" w14:textId="77777777" w:rsidR="00CA3A96" w:rsidRDefault="00CA3A96" w:rsidP="005A20E2">
      <w:pPr>
        <w:spacing w:after="0"/>
      </w:pPr>
      <w:r>
        <w:separator/>
      </w:r>
    </w:p>
    <w:p w14:paraId="76B623D7" w14:textId="77777777" w:rsidR="00CA3A96" w:rsidRDefault="00CA3A96"/>
    <w:p w14:paraId="4489E8CA" w14:textId="77777777" w:rsidR="00CA3A96" w:rsidRDefault="00CA3A96" w:rsidP="009B4773"/>
    <w:p w14:paraId="79B4669F" w14:textId="77777777" w:rsidR="00CA3A96" w:rsidRDefault="00CA3A96" w:rsidP="00513832"/>
  </w:endnote>
  <w:endnote w:type="continuationSeparator" w:id="0">
    <w:p w14:paraId="43025EA7" w14:textId="77777777" w:rsidR="00CA3A96" w:rsidRDefault="00CA3A96" w:rsidP="005A20E2">
      <w:pPr>
        <w:spacing w:after="0"/>
      </w:pPr>
      <w:r>
        <w:continuationSeparator/>
      </w:r>
    </w:p>
    <w:p w14:paraId="4CF605D5" w14:textId="77777777" w:rsidR="00CA3A96" w:rsidRDefault="00CA3A96"/>
    <w:p w14:paraId="154A9C11" w14:textId="77777777" w:rsidR="00CA3A96" w:rsidRDefault="00CA3A96" w:rsidP="009B4773"/>
    <w:p w14:paraId="6A51E9ED" w14:textId="77777777" w:rsidR="00CA3A96" w:rsidRDefault="00CA3A96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348EAF" w14:textId="77777777" w:rsidR="00B57756" w:rsidRPr="00F8411A" w:rsidRDefault="00CA3A96" w:rsidP="00F8411A">
    <w:pPr>
      <w:pStyle w:val="Footer"/>
    </w:pPr>
    <w:sdt>
      <w:sdtPr>
        <w:alias w:val="Report Date"/>
        <w:tag w:val=""/>
        <w:id w:val="-1485464670"/>
        <w:placeholder>
          <w:docPart w:val="80C7D32DFA194705A767DF365AA79A56"/>
        </w:placeholder>
        <w:showingPlcHdr/>
        <w:dataBinding w:prefixMappings="xmlns:ns0='http://schemas.microsoft.com/office/2006/coverPageProps' " w:xpath="/ns0:CoverPageProperties[1]/ns0:PublishDate[1]" w:storeItemID="{55AF091B-3C7A-41E3-B477-F2FDAA23CFDA}"/>
        <w15:appearance w15:val="hidden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B73454">
          <w:t>OFFICE</w:t>
        </w:r>
        <w:r w:rsidR="00B73454" w:rsidRPr="005854DB">
          <w:t>-BASED AGENCY</w:t>
        </w:r>
      </w:sdtContent>
    </w:sdt>
    <w:r w:rsidR="00B57756" w:rsidRPr="00F8411A">
      <w:tab/>
    </w:r>
    <w:r w:rsidR="00B57756" w:rsidRPr="00F8411A">
      <w:fldChar w:fldCharType="begin"/>
    </w:r>
    <w:r w:rsidR="00B57756" w:rsidRPr="00F8411A">
      <w:instrText xml:space="preserve"> PAGE   \* MERGEFORMAT </w:instrText>
    </w:r>
    <w:r w:rsidR="00B57756" w:rsidRPr="00F8411A">
      <w:fldChar w:fldCharType="separate"/>
    </w:r>
    <w:r w:rsidR="00B57756" w:rsidRPr="00F8411A">
      <w:t>1</w:t>
    </w:r>
    <w:r w:rsidR="00B57756"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45AC39" w14:textId="77777777" w:rsidR="00CA3A96" w:rsidRDefault="00CA3A96" w:rsidP="005A20E2">
      <w:pPr>
        <w:spacing w:after="0"/>
      </w:pPr>
      <w:r>
        <w:separator/>
      </w:r>
    </w:p>
    <w:p w14:paraId="4BECE6C4" w14:textId="77777777" w:rsidR="00CA3A96" w:rsidRDefault="00CA3A96"/>
    <w:p w14:paraId="5A5DC1CC" w14:textId="77777777" w:rsidR="00CA3A96" w:rsidRDefault="00CA3A96" w:rsidP="009B4773"/>
    <w:p w14:paraId="59E08BB8" w14:textId="77777777" w:rsidR="00CA3A96" w:rsidRDefault="00CA3A96" w:rsidP="00513832"/>
  </w:footnote>
  <w:footnote w:type="continuationSeparator" w:id="0">
    <w:p w14:paraId="08B5C8A0" w14:textId="77777777" w:rsidR="00CA3A96" w:rsidRDefault="00CA3A96" w:rsidP="005A20E2">
      <w:pPr>
        <w:spacing w:after="0"/>
      </w:pPr>
      <w:r>
        <w:continuationSeparator/>
      </w:r>
    </w:p>
    <w:p w14:paraId="40DE57D9" w14:textId="77777777" w:rsidR="00CA3A96" w:rsidRDefault="00CA3A96"/>
    <w:p w14:paraId="2CDD02BD" w14:textId="77777777" w:rsidR="00CA3A96" w:rsidRDefault="00CA3A96" w:rsidP="009B4773"/>
    <w:p w14:paraId="35BEDD82" w14:textId="77777777" w:rsidR="00CA3A96" w:rsidRDefault="00CA3A96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5A29C" w14:textId="6BCA05B8" w:rsidR="005854DB" w:rsidRPr="005854DB" w:rsidRDefault="00CA3A96" w:rsidP="003D6AFD">
    <w:pPr>
      <w:pStyle w:val="Header"/>
    </w:pPr>
    <w:sdt>
      <w:sdtPr>
        <w:rPr>
          <w:rFonts w:asciiTheme="majorHAnsi" w:hAnsiTheme="majorHAnsi"/>
          <w:b/>
          <w:i w:val="0"/>
          <w:color w:val="107082" w:themeColor="accent2"/>
          <w:sz w:val="28"/>
        </w:rPr>
        <w:alias w:val="Title"/>
        <w:tag w:val=""/>
        <w:id w:val="-611985797"/>
        <w:placeholder>
          <w:docPart w:val="3A2B22E961034CA5A302E8CE10256AC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F93249">
          <w:rPr>
            <w:rFonts w:asciiTheme="majorHAnsi" w:hAnsiTheme="majorHAnsi"/>
            <w:b/>
            <w:i w:val="0"/>
            <w:color w:val="107082" w:themeColor="accent2"/>
            <w:sz w:val="28"/>
          </w:rPr>
          <w:t>Resources</w:t>
        </w:r>
      </w:sdtContent>
    </w:sdt>
    <w:r w:rsidR="005854DB" w:rsidRPr="00A67285">
      <w:rPr>
        <w:rStyle w:val="SubtleEmphasis"/>
      </w:rPr>
      <w:br/>
    </w:r>
    <w:sdt>
      <w:sdtPr>
        <w:alias w:val="Subtitle"/>
        <w:tag w:val=""/>
        <w:id w:val="-2023313307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F93249">
          <w:t>Images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1FBE637B" wp14:editId="65FB2F43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782D37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BE637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" fillcolor="#107082" stroked="f">
              <v:fill opacity="9766f"/>
              <v:textbox inset="20mm,8mm">
                <w:txbxContent>
                  <w:p w14:paraId="75782D37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B53117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7051056A" wp14:editId="6F4998CF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4FD3EC2"/>
    <w:multiLevelType w:val="hybridMultilevel"/>
    <w:tmpl w:val="93E8C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6"/>
  </w:num>
  <w:num w:numId="3">
    <w:abstractNumId w:val="18"/>
  </w:num>
  <w:num w:numId="4">
    <w:abstractNumId w:val="26"/>
  </w:num>
  <w:num w:numId="5">
    <w:abstractNumId w:val="14"/>
  </w:num>
  <w:num w:numId="6">
    <w:abstractNumId w:val="8"/>
  </w:num>
  <w:num w:numId="7">
    <w:abstractNumId w:val="35"/>
  </w:num>
  <w:num w:numId="8">
    <w:abstractNumId w:val="13"/>
  </w:num>
  <w:num w:numId="9">
    <w:abstractNumId w:val="37"/>
  </w:num>
  <w:num w:numId="10">
    <w:abstractNumId w:val="32"/>
  </w:num>
  <w:num w:numId="11">
    <w:abstractNumId w:val="4"/>
  </w:num>
  <w:num w:numId="12">
    <w:abstractNumId w:val="11"/>
  </w:num>
  <w:num w:numId="13">
    <w:abstractNumId w:val="16"/>
  </w:num>
  <w:num w:numId="14">
    <w:abstractNumId w:val="25"/>
  </w:num>
  <w:num w:numId="15">
    <w:abstractNumId w:val="21"/>
  </w:num>
  <w:num w:numId="16">
    <w:abstractNumId w:val="7"/>
  </w:num>
  <w:num w:numId="17">
    <w:abstractNumId w:val="27"/>
  </w:num>
  <w:num w:numId="18">
    <w:abstractNumId w:val="38"/>
  </w:num>
  <w:num w:numId="19">
    <w:abstractNumId w:val="10"/>
  </w:num>
  <w:num w:numId="20">
    <w:abstractNumId w:val="30"/>
  </w:num>
  <w:num w:numId="21">
    <w:abstractNumId w:val="12"/>
  </w:num>
  <w:num w:numId="22">
    <w:abstractNumId w:val="22"/>
  </w:num>
  <w:num w:numId="23">
    <w:abstractNumId w:val="24"/>
  </w:num>
  <w:num w:numId="24">
    <w:abstractNumId w:val="20"/>
  </w:num>
  <w:num w:numId="25">
    <w:abstractNumId w:val="23"/>
  </w:num>
  <w:num w:numId="26">
    <w:abstractNumId w:val="9"/>
  </w:num>
  <w:num w:numId="27">
    <w:abstractNumId w:val="33"/>
  </w:num>
  <w:num w:numId="28">
    <w:abstractNumId w:val="15"/>
  </w:num>
  <w:num w:numId="29">
    <w:abstractNumId w:val="6"/>
  </w:num>
  <w:num w:numId="30">
    <w:abstractNumId w:val="19"/>
  </w:num>
  <w:num w:numId="31">
    <w:abstractNumId w:val="5"/>
  </w:num>
  <w:num w:numId="32">
    <w:abstractNumId w:val="29"/>
  </w:num>
  <w:num w:numId="33">
    <w:abstractNumId w:val="31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4"/>
  </w:num>
  <w:num w:numId="3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379"/>
    <w:rsid w:val="0000092E"/>
    <w:rsid w:val="00007379"/>
    <w:rsid w:val="00012A83"/>
    <w:rsid w:val="00017C3C"/>
    <w:rsid w:val="00021F2E"/>
    <w:rsid w:val="00026EAE"/>
    <w:rsid w:val="0003123C"/>
    <w:rsid w:val="00032A10"/>
    <w:rsid w:val="0003324F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476"/>
    <w:rsid w:val="000C1C28"/>
    <w:rsid w:val="000C5872"/>
    <w:rsid w:val="000E0979"/>
    <w:rsid w:val="000E1544"/>
    <w:rsid w:val="001155CE"/>
    <w:rsid w:val="001225D9"/>
    <w:rsid w:val="0012403E"/>
    <w:rsid w:val="00124370"/>
    <w:rsid w:val="00160392"/>
    <w:rsid w:val="001A5429"/>
    <w:rsid w:val="001D1C22"/>
    <w:rsid w:val="001E11F1"/>
    <w:rsid w:val="001E1E58"/>
    <w:rsid w:val="00206719"/>
    <w:rsid w:val="00207A17"/>
    <w:rsid w:val="00222BF3"/>
    <w:rsid w:val="00240312"/>
    <w:rsid w:val="00247B17"/>
    <w:rsid w:val="00252E4A"/>
    <w:rsid w:val="002642A8"/>
    <w:rsid w:val="002955AB"/>
    <w:rsid w:val="002A137B"/>
    <w:rsid w:val="0031130D"/>
    <w:rsid w:val="00314A6F"/>
    <w:rsid w:val="00334394"/>
    <w:rsid w:val="00347AF5"/>
    <w:rsid w:val="00360F98"/>
    <w:rsid w:val="00362478"/>
    <w:rsid w:val="00374421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3428B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373F6"/>
    <w:rsid w:val="00945034"/>
    <w:rsid w:val="00952A7A"/>
    <w:rsid w:val="00974BF8"/>
    <w:rsid w:val="009A3B33"/>
    <w:rsid w:val="009A45A0"/>
    <w:rsid w:val="009B35B5"/>
    <w:rsid w:val="009B4773"/>
    <w:rsid w:val="009D2556"/>
    <w:rsid w:val="00A16287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26302"/>
    <w:rsid w:val="00B37B3B"/>
    <w:rsid w:val="00B44C47"/>
    <w:rsid w:val="00B57756"/>
    <w:rsid w:val="00B57F4F"/>
    <w:rsid w:val="00B73454"/>
    <w:rsid w:val="00B7636D"/>
    <w:rsid w:val="00B80CF1"/>
    <w:rsid w:val="00BA2A38"/>
    <w:rsid w:val="00BA31C4"/>
    <w:rsid w:val="00BB02E6"/>
    <w:rsid w:val="00BD0C60"/>
    <w:rsid w:val="00C17BCF"/>
    <w:rsid w:val="00C3246A"/>
    <w:rsid w:val="00C65564"/>
    <w:rsid w:val="00CA3A96"/>
    <w:rsid w:val="00CA61D8"/>
    <w:rsid w:val="00CD1D98"/>
    <w:rsid w:val="00CE560D"/>
    <w:rsid w:val="00CF1267"/>
    <w:rsid w:val="00D03C9C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25C1F"/>
    <w:rsid w:val="00F33F5E"/>
    <w:rsid w:val="00F60840"/>
    <w:rsid w:val="00F75B86"/>
    <w:rsid w:val="00F77933"/>
    <w:rsid w:val="00F8411A"/>
    <w:rsid w:val="00F93249"/>
    <w:rsid w:val="00FB1673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6FE32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048A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0073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burst.shopify.com/" TargetMode="External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unsplash.com/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pixabay.com/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articulate.com/support/article/Articulate-360-FAQs-Content-Library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reativecommons.org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btm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0C7D32DFA194705A767DF365AA79A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E1D415-699C-4E81-AF54-90E25E218D84}"/>
      </w:docPartPr>
      <w:docPartBody>
        <w:p w:rsidR="00A76B16" w:rsidRDefault="005E6AC0">
          <w:pPr>
            <w:pStyle w:val="80C7D32DFA194705A767DF365AA79A56"/>
          </w:pPr>
          <w:r>
            <w:t>OFFICE</w:t>
          </w:r>
          <w:r w:rsidRPr="005854DB">
            <w:t>-BASED AGENCY</w:t>
          </w:r>
        </w:p>
      </w:docPartBody>
    </w:docPart>
    <w:docPart>
      <w:docPartPr>
        <w:name w:val="969E44E3B7DF4FD5A5F58C1E128768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9EC4C7-82A9-42AC-BBD1-0E1860B3C9C1}"/>
      </w:docPartPr>
      <w:docPartBody>
        <w:p w:rsidR="00A76B16" w:rsidRDefault="005E6AC0">
          <w:pPr>
            <w:pStyle w:val="969E44E3B7DF4FD5A5F58C1E12876813"/>
          </w:pPr>
          <w:r w:rsidRPr="005854DB">
            <w:t>Startup Checklist</w:t>
          </w:r>
        </w:p>
      </w:docPartBody>
    </w:docPart>
    <w:docPart>
      <w:docPartPr>
        <w:name w:val="3A2B22E961034CA5A302E8CE10256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820198-573F-46FD-A7F0-D67F39B54D06}"/>
      </w:docPartPr>
      <w:docPartBody>
        <w:p w:rsidR="00A76B16" w:rsidRDefault="005E6AC0">
          <w:pPr>
            <w:pStyle w:val="3A2B22E961034CA5A302E8CE10256AC6"/>
          </w:pPr>
          <w:r w:rsidRPr="00207A17">
            <w:t>Let the local or 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AC0"/>
    <w:rsid w:val="002D5BCF"/>
    <w:rsid w:val="005E6AC0"/>
    <w:rsid w:val="00652CAA"/>
    <w:rsid w:val="00A76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0C7D32DFA194705A767DF365AA79A56">
    <w:name w:val="80C7D32DFA194705A767DF365AA79A56"/>
  </w:style>
  <w:style w:type="paragraph" w:customStyle="1" w:styleId="969E44E3B7DF4FD5A5F58C1E12876813">
    <w:name w:val="969E44E3B7DF4FD5A5F58C1E12876813"/>
  </w:style>
  <w:style w:type="paragraph" w:customStyle="1" w:styleId="C813F356F9FA4465A93E11EC8D6FC7F1">
    <w:name w:val="C813F356F9FA4465A93E11EC8D6FC7F1"/>
  </w:style>
  <w:style w:type="paragraph" w:customStyle="1" w:styleId="47F89C5AC56E485A839CC67E599F7792">
    <w:name w:val="47F89C5AC56E485A839CC67E599F7792"/>
  </w:style>
  <w:style w:type="paragraph" w:customStyle="1" w:styleId="47BA738CE83345AEBF76E93D0249DFA0">
    <w:name w:val="47BA738CE83345AEBF76E93D0249DFA0"/>
  </w:style>
  <w:style w:type="paragraph" w:customStyle="1" w:styleId="707B75DB7D1A4DA4A444DF0269A87E1A">
    <w:name w:val="707B75DB7D1A4DA4A444DF0269A87E1A"/>
  </w:style>
  <w:style w:type="paragraph" w:customStyle="1" w:styleId="13029E582F234D7289B4B4E61F99B8D4">
    <w:name w:val="13029E582F234D7289B4B4E61F99B8D4"/>
  </w:style>
  <w:style w:type="paragraph" w:customStyle="1" w:styleId="55052D6F5FBA41CD810D53E4C3B7CA8C">
    <w:name w:val="55052D6F5FBA41CD810D53E4C3B7CA8C"/>
  </w:style>
  <w:style w:type="paragraph" w:customStyle="1" w:styleId="0C635AC039004A4A863C38E7B39F4906">
    <w:name w:val="0C635AC039004A4A863C38E7B39F4906"/>
  </w:style>
  <w:style w:type="paragraph" w:customStyle="1" w:styleId="EBFD5EB03C3D47E9832DD8ABD444D40C">
    <w:name w:val="EBFD5EB03C3D47E9832DD8ABD444D40C"/>
  </w:style>
  <w:style w:type="paragraph" w:customStyle="1" w:styleId="595E8F7C266F4F15955A461E6389FA99">
    <w:name w:val="595E8F7C266F4F15955A461E6389FA99"/>
  </w:style>
  <w:style w:type="paragraph" w:customStyle="1" w:styleId="34373B400602487180258B35289D4186">
    <w:name w:val="34373B400602487180258B35289D4186"/>
  </w:style>
  <w:style w:type="paragraph" w:customStyle="1" w:styleId="2B88A31C50E54316817CDB4F731BE97D">
    <w:name w:val="2B88A31C50E54316817CDB4F731BE97D"/>
  </w:style>
  <w:style w:type="paragraph" w:customStyle="1" w:styleId="3311F885D732437C91C49026747990D5">
    <w:name w:val="3311F885D732437C91C49026747990D5"/>
  </w:style>
  <w:style w:type="paragraph" w:customStyle="1" w:styleId="9D4EAFED50F24018ABA6C2D66B0CB87E">
    <w:name w:val="9D4EAFED50F24018ABA6C2D66B0CB87E"/>
  </w:style>
  <w:style w:type="paragraph" w:customStyle="1" w:styleId="6D6678A34BFE4B00B90BD5A81619EA26">
    <w:name w:val="6D6678A34BFE4B00B90BD5A81619EA26"/>
  </w:style>
  <w:style w:type="paragraph" w:customStyle="1" w:styleId="CC0A600ABC494EEDB630E8307429351E">
    <w:name w:val="CC0A600ABC494EEDB630E8307429351E"/>
  </w:style>
  <w:style w:type="paragraph" w:customStyle="1" w:styleId="CA028F2311654C1FAA3DCEF2AC144C18">
    <w:name w:val="CA028F2311654C1FAA3DCEF2AC144C18"/>
  </w:style>
  <w:style w:type="paragraph" w:customStyle="1" w:styleId="6FA42E8071374B4689ED792E87152817">
    <w:name w:val="6FA42E8071374B4689ED792E87152817"/>
  </w:style>
  <w:style w:type="paragraph" w:customStyle="1" w:styleId="37C8669DDD094B85AA9500241A84C5D8">
    <w:name w:val="37C8669DDD094B85AA9500241A84C5D8"/>
  </w:style>
  <w:style w:type="paragraph" w:customStyle="1" w:styleId="B8EC02F0D77747D1BC25029AF4A4C467">
    <w:name w:val="B8EC02F0D77747D1BC25029AF4A4C467"/>
  </w:style>
  <w:style w:type="paragraph" w:customStyle="1" w:styleId="49FB15AF510D4D6D8861312DB9DBE6D1">
    <w:name w:val="49FB15AF510D4D6D8861312DB9DBE6D1"/>
  </w:style>
  <w:style w:type="paragraph" w:customStyle="1" w:styleId="D295D69B947640ED8B6723619D3886D4">
    <w:name w:val="D295D69B947640ED8B6723619D3886D4"/>
  </w:style>
  <w:style w:type="paragraph" w:customStyle="1" w:styleId="D6E1C4242E6E49C89ACB0E461B3A99BB">
    <w:name w:val="D6E1C4242E6E49C89ACB0E461B3A99BB"/>
  </w:style>
  <w:style w:type="paragraph" w:customStyle="1" w:styleId="5F9829C1BAB042B7BA5C396724F01DF9">
    <w:name w:val="5F9829C1BAB042B7BA5C396724F01DF9"/>
  </w:style>
  <w:style w:type="paragraph" w:customStyle="1" w:styleId="71631B4554754DCE9EECA3DA9184D06F">
    <w:name w:val="71631B4554754DCE9EECA3DA9184D06F"/>
  </w:style>
  <w:style w:type="paragraph" w:customStyle="1" w:styleId="27B3069067D74F02BF81EECF919DB4BD">
    <w:name w:val="27B3069067D74F02BF81EECF919DB4BD"/>
  </w:style>
  <w:style w:type="paragraph" w:customStyle="1" w:styleId="CB76A6340F594377B28E1C48735FE6D2">
    <w:name w:val="CB76A6340F594377B28E1C48735FE6D2"/>
  </w:style>
  <w:style w:type="paragraph" w:customStyle="1" w:styleId="DA71D19F72D742FBB958BE8DBB216326">
    <w:name w:val="DA71D19F72D742FBB958BE8DBB216326"/>
  </w:style>
  <w:style w:type="paragraph" w:customStyle="1" w:styleId="80E5C0726D744F24B18A47E19A33B97C">
    <w:name w:val="80E5C0726D744F24B18A47E19A33B97C"/>
  </w:style>
  <w:style w:type="paragraph" w:customStyle="1" w:styleId="60B32613314240A086F2527D4185D807">
    <w:name w:val="60B32613314240A086F2527D4185D807"/>
  </w:style>
  <w:style w:type="paragraph" w:customStyle="1" w:styleId="5BEBE0E59AEA4BAD894E0261C226E324">
    <w:name w:val="5BEBE0E59AEA4BAD894E0261C226E324"/>
  </w:style>
  <w:style w:type="paragraph" w:customStyle="1" w:styleId="242BD67BE7D141EE95B411145471971D">
    <w:name w:val="242BD67BE7D141EE95B411145471971D"/>
  </w:style>
  <w:style w:type="paragraph" w:customStyle="1" w:styleId="A14505C6270D41AA82BC9628BC17ABC8">
    <w:name w:val="A14505C6270D41AA82BC9628BC17ABC8"/>
  </w:style>
  <w:style w:type="paragraph" w:customStyle="1" w:styleId="E03F40E5EE154338B285E4E2031FD77E">
    <w:name w:val="E03F40E5EE154338B285E4E2031FD77E"/>
  </w:style>
  <w:style w:type="paragraph" w:customStyle="1" w:styleId="950F126995A441F3A9500F9556CEC8CB">
    <w:name w:val="950F126995A441F3A9500F9556CEC8CB"/>
  </w:style>
  <w:style w:type="paragraph" w:customStyle="1" w:styleId="6F2EEEC992EB4096A208B4A2AC821DB8">
    <w:name w:val="6F2EEEC992EB4096A208B4A2AC821DB8"/>
  </w:style>
  <w:style w:type="paragraph" w:customStyle="1" w:styleId="1E416BD19E6949B5B54B65627D2D8464">
    <w:name w:val="1E416BD19E6949B5B54B65627D2D8464"/>
  </w:style>
  <w:style w:type="paragraph" w:customStyle="1" w:styleId="CE6A5C1DE4314538B5B83D33B7CB3F5B">
    <w:name w:val="CE6A5C1DE4314538B5B83D33B7CB3F5B"/>
  </w:style>
  <w:style w:type="paragraph" w:customStyle="1" w:styleId="AC2D649FA1894A8B8100DF549436C6CA">
    <w:name w:val="AC2D649FA1894A8B8100DF549436C6CA"/>
  </w:style>
  <w:style w:type="paragraph" w:customStyle="1" w:styleId="E219C4ACB41840A09C28720A32D88211">
    <w:name w:val="E219C4ACB41840A09C28720A32D88211"/>
  </w:style>
  <w:style w:type="paragraph" w:customStyle="1" w:styleId="346C79D106814E94B876861BD2ADC66A">
    <w:name w:val="346C79D106814E94B876861BD2ADC66A"/>
  </w:style>
  <w:style w:type="paragraph" w:customStyle="1" w:styleId="11B04C357C23474781BF91CFA8D3B5F5">
    <w:name w:val="11B04C357C23474781BF91CFA8D3B5F5"/>
  </w:style>
  <w:style w:type="paragraph" w:customStyle="1" w:styleId="E080B192D4EC4D26B5E4B3F758B13A43">
    <w:name w:val="E080B192D4EC4D26B5E4B3F758B13A43"/>
  </w:style>
  <w:style w:type="paragraph" w:customStyle="1" w:styleId="D61DE8767E5B4A03B4442F388C0E7091">
    <w:name w:val="D61DE8767E5B4A03B4442F388C0E7091"/>
  </w:style>
  <w:style w:type="paragraph" w:customStyle="1" w:styleId="6747AD60B6834D0CBA10BDB23DCEB8A3">
    <w:name w:val="6747AD60B6834D0CBA10BDB23DCEB8A3"/>
  </w:style>
  <w:style w:type="paragraph" w:customStyle="1" w:styleId="45CB7D0CA50D4737BC6122973658CD6C">
    <w:name w:val="45CB7D0CA50D4737BC6122973658CD6C"/>
  </w:style>
  <w:style w:type="paragraph" w:customStyle="1" w:styleId="50F986FBA7D349F1A8267F00E91CCE2D">
    <w:name w:val="50F986FBA7D349F1A8267F00E91CCE2D"/>
  </w:style>
  <w:style w:type="paragraph" w:customStyle="1" w:styleId="2EFCFBE289CB4C57B7D70E2695C9285D">
    <w:name w:val="2EFCFBE289CB4C57B7D70E2695C9285D"/>
  </w:style>
  <w:style w:type="paragraph" w:customStyle="1" w:styleId="A6AA27F884FB426995019DA92447ED97">
    <w:name w:val="A6AA27F884FB426995019DA92447ED97"/>
  </w:style>
  <w:style w:type="paragraph" w:customStyle="1" w:styleId="0917412A491244C180F60BE1277E7EFB">
    <w:name w:val="0917412A491244C180F60BE1277E7EFB"/>
  </w:style>
  <w:style w:type="paragraph" w:customStyle="1" w:styleId="D5259CCBBD924DCFBE67E6905C629DE6">
    <w:name w:val="D5259CCBBD924DCFBE67E6905C629DE6"/>
  </w:style>
  <w:style w:type="paragraph" w:customStyle="1" w:styleId="29C0BAB179984B8899990830B497C72D">
    <w:name w:val="29C0BAB179984B8899990830B497C72D"/>
  </w:style>
  <w:style w:type="paragraph" w:customStyle="1" w:styleId="7FDB25C3BFA14D28904BEEA1D6574A7E">
    <w:name w:val="7FDB25C3BFA14D28904BEEA1D6574A7E"/>
  </w:style>
  <w:style w:type="paragraph" w:customStyle="1" w:styleId="C9F4FF895A46492A9E0314F257E10C92">
    <w:name w:val="C9F4FF895A46492A9E0314F257E10C92"/>
  </w:style>
  <w:style w:type="paragraph" w:customStyle="1" w:styleId="EA25D6BB848142BF9A46D19EE9E0623E">
    <w:name w:val="EA25D6BB848142BF9A46D19EE9E0623E"/>
  </w:style>
  <w:style w:type="paragraph" w:customStyle="1" w:styleId="EAB605CAB95448CB8EC807814BB9632C">
    <w:name w:val="EAB605CAB95448CB8EC807814BB9632C"/>
  </w:style>
  <w:style w:type="paragraph" w:customStyle="1" w:styleId="D4249E9033654FA7865F991DDA0EC6A4">
    <w:name w:val="D4249E9033654FA7865F991DDA0EC6A4"/>
  </w:style>
  <w:style w:type="paragraph" w:customStyle="1" w:styleId="70226B7A98604B35817FBC26EBD0B1AF">
    <w:name w:val="70226B7A98604B35817FBC26EBD0B1AF"/>
  </w:style>
  <w:style w:type="paragraph" w:customStyle="1" w:styleId="786C1B1EE9484FC089AB0C4AF9FAFB88">
    <w:name w:val="786C1B1EE9484FC089AB0C4AF9FAFB88"/>
  </w:style>
  <w:style w:type="paragraph" w:customStyle="1" w:styleId="A435CF2470984860BBD0564EBFB74184">
    <w:name w:val="A435CF2470984860BBD0564EBFB74184"/>
  </w:style>
  <w:style w:type="paragraph" w:customStyle="1" w:styleId="C947B8635E4444609A341B11ED897390">
    <w:name w:val="C947B8635E4444609A341B11ED897390"/>
  </w:style>
  <w:style w:type="paragraph" w:customStyle="1" w:styleId="7E6CC4E6FF0E41CC993E8A0EC62EB34C">
    <w:name w:val="7E6CC4E6FF0E41CC993E8A0EC62EB34C"/>
  </w:style>
  <w:style w:type="paragraph" w:customStyle="1" w:styleId="35B904C512994459B5488ED948DD36E9">
    <w:name w:val="35B904C512994459B5488ED948DD36E9"/>
  </w:style>
  <w:style w:type="paragraph" w:customStyle="1" w:styleId="2A6994B8D01344C1BA51500B8EE81168">
    <w:name w:val="2A6994B8D01344C1BA51500B8EE81168"/>
  </w:style>
  <w:style w:type="paragraph" w:customStyle="1" w:styleId="198E1C35F9D049A38B98D26328D28089">
    <w:name w:val="198E1C35F9D049A38B98D26328D28089"/>
  </w:style>
  <w:style w:type="paragraph" w:customStyle="1" w:styleId="C188A53DFFAD45059EB2347B0D10C2CD">
    <w:name w:val="C188A53DFFAD45059EB2347B0D10C2CD"/>
  </w:style>
  <w:style w:type="paragraph" w:customStyle="1" w:styleId="2002132324A04304BF0756F07093E192">
    <w:name w:val="2002132324A04304BF0756F07093E192"/>
  </w:style>
  <w:style w:type="paragraph" w:customStyle="1" w:styleId="021D147D29584976BD507B2D7F9B09C3">
    <w:name w:val="021D147D29584976BD507B2D7F9B09C3"/>
  </w:style>
  <w:style w:type="paragraph" w:customStyle="1" w:styleId="8D983AC2C8B547C8805CDBFDD7B552C3">
    <w:name w:val="8D983AC2C8B547C8805CDBFDD7B552C3"/>
  </w:style>
  <w:style w:type="paragraph" w:customStyle="1" w:styleId="364027CEEE4F428C87311CE932727C66">
    <w:name w:val="364027CEEE4F428C87311CE932727C66"/>
  </w:style>
  <w:style w:type="paragraph" w:customStyle="1" w:styleId="74EB044149504032AA5A4A2D3267B399">
    <w:name w:val="74EB044149504032AA5A4A2D3267B399"/>
  </w:style>
  <w:style w:type="paragraph" w:customStyle="1" w:styleId="D1E6EA7071CA4C87A44B9F0AB425B22C">
    <w:name w:val="D1E6EA7071CA4C87A44B9F0AB425B22C"/>
  </w:style>
  <w:style w:type="paragraph" w:customStyle="1" w:styleId="1A301A9B59194F14BF095A7F2A9C93D0">
    <w:name w:val="1A301A9B59194F14BF095A7F2A9C93D0"/>
  </w:style>
  <w:style w:type="paragraph" w:customStyle="1" w:styleId="5426A2E1F20F4A1CA3915CDF1AD000A4">
    <w:name w:val="5426A2E1F20F4A1CA3915CDF1AD000A4"/>
  </w:style>
  <w:style w:type="paragraph" w:customStyle="1" w:styleId="5BA532B0921E445E867D8D654C94770C">
    <w:name w:val="5BA532B0921E445E867D8D654C94770C"/>
  </w:style>
  <w:style w:type="paragraph" w:customStyle="1" w:styleId="28E4A23B21D54D0CB4DD38230FBAAE0C">
    <w:name w:val="28E4A23B21D54D0CB4DD38230FBAAE0C"/>
  </w:style>
  <w:style w:type="paragraph" w:customStyle="1" w:styleId="F066360CEF12413F90EE28C45C328364">
    <w:name w:val="F066360CEF12413F90EE28C45C328364"/>
  </w:style>
  <w:style w:type="paragraph" w:customStyle="1" w:styleId="E93ED8FA7A844B288873D0671CB00870">
    <w:name w:val="E93ED8FA7A844B288873D0671CB00870"/>
  </w:style>
  <w:style w:type="paragraph" w:customStyle="1" w:styleId="A52741C0E15447D6A1845F882DB4C636">
    <w:name w:val="A52741C0E15447D6A1845F882DB4C636"/>
  </w:style>
  <w:style w:type="paragraph" w:customStyle="1" w:styleId="BAB09F65FCCC44F89676920E35F0BD49">
    <w:name w:val="BAB09F65FCCC44F89676920E35F0BD49"/>
  </w:style>
  <w:style w:type="paragraph" w:customStyle="1" w:styleId="D341D70C7AD3480E8BF926FD5E1E7C8A">
    <w:name w:val="D341D70C7AD3480E8BF926FD5E1E7C8A"/>
  </w:style>
  <w:style w:type="paragraph" w:customStyle="1" w:styleId="CAB42B7EED0A4B598C76F06F97E6FB37">
    <w:name w:val="CAB42B7EED0A4B598C76F06F97E6FB37"/>
  </w:style>
  <w:style w:type="paragraph" w:customStyle="1" w:styleId="95E64F6A5C1045708516C95DC38261E3">
    <w:name w:val="95E64F6A5C1045708516C95DC38261E3"/>
  </w:style>
  <w:style w:type="paragraph" w:customStyle="1" w:styleId="2732138D726E4BDB95C0A2532C057CC3">
    <w:name w:val="2732138D726E4BDB95C0A2532C057CC3"/>
  </w:style>
  <w:style w:type="paragraph" w:customStyle="1" w:styleId="1434F74EE14F455395745880B12167A6">
    <w:name w:val="1434F74EE14F455395745880B12167A6"/>
  </w:style>
  <w:style w:type="paragraph" w:customStyle="1" w:styleId="B1D724D3FA724D30BB6658F0DEE4DE63">
    <w:name w:val="B1D724D3FA724D30BB6658F0DEE4DE63"/>
  </w:style>
  <w:style w:type="paragraph" w:customStyle="1" w:styleId="D47EE65644F24A339C18C69A25DD1269">
    <w:name w:val="D47EE65644F24A339C18C69A25DD1269"/>
  </w:style>
  <w:style w:type="paragraph" w:customStyle="1" w:styleId="9404948CED1843C6B8290AEA9C6B86EC">
    <w:name w:val="9404948CED1843C6B8290AEA9C6B86EC"/>
  </w:style>
  <w:style w:type="paragraph" w:customStyle="1" w:styleId="CF031886C17441F9B6EEDB4640E1F64B">
    <w:name w:val="CF031886C17441F9B6EEDB4640E1F64B"/>
  </w:style>
  <w:style w:type="paragraph" w:customStyle="1" w:styleId="3A2B22E961034CA5A302E8CE10256AC6">
    <w:name w:val="3A2B22E961034CA5A302E8CE10256AC6"/>
  </w:style>
  <w:style w:type="paragraph" w:customStyle="1" w:styleId="036AE9CD58DF4F56A60A2E45AEAB08A4">
    <w:name w:val="036AE9CD58DF4F56A60A2E45AEAB08A4"/>
  </w:style>
  <w:style w:type="paragraph" w:customStyle="1" w:styleId="BF0D6159E0F443149967D0CF90F92D1C">
    <w:name w:val="BF0D6159E0F443149967D0CF90F92D1C"/>
  </w:style>
  <w:style w:type="paragraph" w:customStyle="1" w:styleId="CFE6A31F5E1B4E5EB27506554AED363B">
    <w:name w:val="CFE6A31F5E1B4E5EB27506554AED363B"/>
  </w:style>
  <w:style w:type="paragraph" w:customStyle="1" w:styleId="A2479D0E23614437854D43744C43AA17">
    <w:name w:val="A2479D0E23614437854D43744C43AA17"/>
  </w:style>
  <w:style w:type="paragraph" w:customStyle="1" w:styleId="57D4AE96E85C440A998D3B871AA0F89B">
    <w:name w:val="57D4AE96E85C440A998D3B871AA0F89B"/>
  </w:style>
  <w:style w:type="paragraph" w:customStyle="1" w:styleId="C7BABAFF4542425BA31BAAF322F6AB60">
    <w:name w:val="C7BABAFF4542425BA31BAAF322F6AB60"/>
  </w:style>
  <w:style w:type="paragraph" w:customStyle="1" w:styleId="E0DBE9A09E414439ADF65699BFDD8528">
    <w:name w:val="E0DBE9A09E414439ADF65699BFDD85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A110C7-6345-4717-B678-08C52C80D0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B2275D1-BE72-4234-9BA4-53315FBBBA20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3B8CB52-503E-471A-9875-CC5879FB45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4C68F03-5D34-44DC-93C8-D26F2FD6F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checklist.dotx</Template>
  <TotalTime>0</TotalTime>
  <Pages>1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Resources</vt:lpstr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Resources</dc:title>
  <dc:subject/>
  <dc:creator/>
  <cp:keywords/>
  <dc:description/>
  <cp:lastModifiedBy/>
  <cp:revision>1</cp:revision>
  <dcterms:created xsi:type="dcterms:W3CDTF">2019-07-16T14:19:00Z</dcterms:created>
  <dcterms:modified xsi:type="dcterms:W3CDTF">2019-07-16T15:14:00Z</dcterms:modified>
  <cp:contentStatus>Images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