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5F358936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20831125" w14:textId="4509FEF9" w:rsidR="005854DB" w:rsidRPr="005854DB" w:rsidRDefault="000C1476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80C7D32DFA194705A767DF365AA79A56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007379">
                  <w:t>SCORM Cloud</w:t>
                </w:r>
              </w:sdtContent>
            </w:sdt>
          </w:p>
        </w:tc>
      </w:tr>
      <w:tr w:rsidR="005854DB" w:rsidRPr="0092125E" w14:paraId="73E5E7D4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23DDD57B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105382A3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6EC76E7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3187BE68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969E44E3B7DF4FD5A5F58C1E12876813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55FBA221" w14:textId="13A93FA9" w:rsidR="005854DB" w:rsidRPr="005854DB" w:rsidRDefault="00007379" w:rsidP="005854DB">
                <w:pPr>
                  <w:pStyle w:val="Subtitle"/>
                </w:pPr>
                <w:r>
                  <w:t>Getting Started</w:t>
                </w:r>
              </w:p>
            </w:sdtContent>
          </w:sdt>
        </w:tc>
      </w:tr>
    </w:tbl>
    <w:bookmarkEnd w:id="0"/>
    <w:p w14:paraId="3FA05D45" w14:textId="4046B873" w:rsidR="00BD0C60" w:rsidRDefault="00007379" w:rsidP="005854DB">
      <w:pPr>
        <w:pStyle w:val="Heading1"/>
      </w:pPr>
      <w:r>
        <w:t>Create an Account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685B4E" w14:paraId="265EEDCF" w14:textId="77777777" w:rsidTr="00007379">
        <w:trPr>
          <w:trHeight w:val="297"/>
        </w:trPr>
        <w:sdt>
          <w:sdt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626F078" w14:textId="77777777" w:rsidR="00685B4E" w:rsidRP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14:paraId="1EE3DB40" w14:textId="1CFBD5FE" w:rsidR="00007379" w:rsidRDefault="00007379" w:rsidP="00007379">
            <w:pPr>
              <w:pStyle w:val="ListNumber"/>
            </w:pPr>
            <w:r>
              <w:t xml:space="preserve">Go to </w:t>
            </w:r>
            <w:hyperlink r:id="rId11" w:history="1">
              <w:r w:rsidRPr="00C55FC5">
                <w:rPr>
                  <w:rStyle w:val="Hyperlink"/>
                </w:rPr>
                <w:t>https://cloud.scorm.com</w:t>
              </w:r>
            </w:hyperlink>
          </w:p>
        </w:tc>
      </w:tr>
      <w:tr w:rsidR="00A67285" w14:paraId="5052C293" w14:textId="77777777" w:rsidTr="00007379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2D5E396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14:paraId="0288AC9D" w14:textId="79A851B9" w:rsidR="00A67285" w:rsidRDefault="00007379" w:rsidP="00A67285">
            <w:pPr>
              <w:pStyle w:val="ListNumber"/>
            </w:pPr>
            <w:r>
              <w:t xml:space="preserve">Click </w:t>
            </w:r>
            <w:r>
              <w:rPr>
                <w:b/>
              </w:rPr>
              <w:t>Sign up now</w:t>
            </w:r>
            <w:r w:rsidR="00945034">
              <w:rPr>
                <w:b/>
              </w:rPr>
              <w:t>.</w:t>
            </w:r>
          </w:p>
        </w:tc>
      </w:tr>
      <w:tr w:rsidR="00A67285" w14:paraId="3EC2737D" w14:textId="77777777" w:rsidTr="00007379">
        <w:tc>
          <w:tcPr>
            <w:tcW w:w="450" w:type="dxa"/>
          </w:tcPr>
          <w:p w14:paraId="11FF5C72" w14:textId="77777777" w:rsidR="00A67285" w:rsidRDefault="00A67285" w:rsidP="00784AB5">
            <w:pPr>
              <w:pStyle w:val="Checkbox"/>
            </w:pPr>
          </w:p>
        </w:tc>
        <w:sdt>
          <w:sdtPr>
            <w:id w:val="-6181477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C8A4022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14:paraId="2ECB0D1A" w14:textId="4954262F" w:rsidR="00A67285" w:rsidRPr="00685B4E" w:rsidRDefault="00007379" w:rsidP="00A67285">
            <w:pPr>
              <w:pStyle w:val="ListNumber2"/>
            </w:pPr>
            <w:r>
              <w:t>Type in your information</w:t>
            </w:r>
            <w:r w:rsidR="00945034">
              <w:t>.</w:t>
            </w:r>
          </w:p>
        </w:tc>
      </w:tr>
      <w:tr w:rsidR="00A67285" w14:paraId="78E809AD" w14:textId="77777777" w:rsidTr="00007379">
        <w:tc>
          <w:tcPr>
            <w:tcW w:w="450" w:type="dxa"/>
          </w:tcPr>
          <w:p w14:paraId="44D56278" w14:textId="77777777" w:rsidR="00A67285" w:rsidRDefault="00A67285" w:rsidP="00784AB5">
            <w:pPr>
              <w:pStyle w:val="Checkbox"/>
            </w:pPr>
          </w:p>
        </w:tc>
        <w:sdt>
          <w:sdtPr>
            <w:id w:val="81183186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92F6A30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14:paraId="3B09900D" w14:textId="3C49BC34" w:rsidR="00A67285" w:rsidRPr="00685B4E" w:rsidRDefault="00007379" w:rsidP="00A67285">
            <w:pPr>
              <w:pStyle w:val="ListNumber2"/>
            </w:pPr>
            <w:r>
              <w:t xml:space="preserve">Click </w:t>
            </w:r>
            <w:r w:rsidRPr="00007379">
              <w:rPr>
                <w:b/>
              </w:rPr>
              <w:t>Select</w:t>
            </w:r>
            <w:r>
              <w:t xml:space="preserve"> for The Trial account</w:t>
            </w:r>
            <w:r w:rsidR="00945034">
              <w:t>.</w:t>
            </w:r>
          </w:p>
        </w:tc>
      </w:tr>
    </w:tbl>
    <w:p w14:paraId="2B65C1AB" w14:textId="77777777" w:rsidR="005854DB" w:rsidRDefault="005854DB" w:rsidP="005854DB"/>
    <w:p w14:paraId="79C37A2F" w14:textId="1D484680" w:rsidR="00685B4E" w:rsidRPr="00685B4E" w:rsidRDefault="00945034" w:rsidP="00685B4E">
      <w:pPr>
        <w:pStyle w:val="Heading1"/>
      </w:pPr>
      <w:r>
        <w:t>Upload Your Course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073ED04A" w14:textId="77777777" w:rsidTr="00794847">
        <w:trPr>
          <w:trHeight w:val="297"/>
        </w:trPr>
        <w:sdt>
          <w:sdtPr>
            <w:id w:val="-19181566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B335EB3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CC4DC28" w14:textId="0D7A130C" w:rsidR="00A67285" w:rsidRDefault="00945034" w:rsidP="00A67285">
            <w:pPr>
              <w:pStyle w:val="ListNumber"/>
              <w:numPr>
                <w:ilvl w:val="0"/>
                <w:numId w:val="39"/>
              </w:numPr>
            </w:pPr>
            <w:r>
              <w:t xml:space="preserve">In the upper right-hand corner, click </w:t>
            </w:r>
            <w:r w:rsidRPr="00945034">
              <w:rPr>
                <w:b/>
              </w:rPr>
              <w:t>Add Content</w:t>
            </w:r>
          </w:p>
        </w:tc>
      </w:tr>
      <w:tr w:rsidR="00A67285" w14:paraId="5E8419B2" w14:textId="77777777" w:rsidTr="00794847">
        <w:sdt>
          <w:sdtPr>
            <w:id w:val="8698849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FC94DA0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38B3A314" w14:textId="55A93A5C" w:rsidR="00A67285" w:rsidRDefault="00945034" w:rsidP="00A67285">
            <w:pPr>
              <w:pStyle w:val="ListNumber"/>
            </w:pPr>
            <w:r>
              <w:t xml:space="preserve">Click </w:t>
            </w:r>
            <w:r w:rsidRPr="00945034">
              <w:rPr>
                <w:b/>
              </w:rPr>
              <w:t xml:space="preserve">Import a SCORM, AICC, </w:t>
            </w:r>
            <w:proofErr w:type="spellStart"/>
            <w:r w:rsidRPr="00945034">
              <w:rPr>
                <w:b/>
              </w:rPr>
              <w:t>xAPI</w:t>
            </w:r>
            <w:proofErr w:type="spellEnd"/>
            <w:r w:rsidRPr="00945034">
              <w:rPr>
                <w:b/>
              </w:rPr>
              <w:t xml:space="preserve"> or cmi5 package</w:t>
            </w:r>
            <w:r>
              <w:t>.</w:t>
            </w:r>
          </w:p>
        </w:tc>
      </w:tr>
      <w:tr w:rsidR="00A67285" w14:paraId="0BBFBE16" w14:textId="77777777" w:rsidTr="00794847">
        <w:sdt>
          <w:sdtPr>
            <w:id w:val="567490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CDA9CEE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39C31314" w14:textId="37DAEB6F" w:rsidR="00A67285" w:rsidRPr="00685B4E" w:rsidRDefault="00945034" w:rsidP="00A67285">
            <w:pPr>
              <w:pStyle w:val="ListNumber"/>
            </w:pPr>
            <w:r>
              <w:t xml:space="preserve">Click </w:t>
            </w:r>
            <w:r w:rsidRPr="00945034">
              <w:rPr>
                <w:b/>
              </w:rPr>
              <w:t>Browse</w:t>
            </w:r>
            <w:r>
              <w:t xml:space="preserve"> to locate your .zip file for your course.</w:t>
            </w:r>
          </w:p>
        </w:tc>
      </w:tr>
      <w:tr w:rsidR="00A67285" w14:paraId="20359EA8" w14:textId="77777777" w:rsidTr="00794847">
        <w:sdt>
          <w:sdtPr>
            <w:id w:val="-911071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5EC00F9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9EE2606" w14:textId="281BF57D" w:rsidR="00A67285" w:rsidRPr="00685B4E" w:rsidRDefault="00945034" w:rsidP="00A67285">
            <w:pPr>
              <w:pStyle w:val="ListNumber"/>
            </w:pPr>
            <w:r>
              <w:t xml:space="preserve">Click </w:t>
            </w:r>
            <w:r w:rsidRPr="00945034">
              <w:rPr>
                <w:b/>
              </w:rPr>
              <w:t>Import Course</w:t>
            </w:r>
            <w:r>
              <w:t>.</w:t>
            </w:r>
          </w:p>
        </w:tc>
      </w:tr>
      <w:tr w:rsidR="00A67285" w14:paraId="747976B6" w14:textId="77777777" w:rsidTr="00794847">
        <w:sdt>
          <w:sdtPr>
            <w:id w:val="-159524083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4144AC7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9859387" w14:textId="743219F4" w:rsidR="00A67285" w:rsidRPr="00685B4E" w:rsidRDefault="00945034" w:rsidP="00A67285">
            <w:pPr>
              <w:pStyle w:val="ListNumber"/>
            </w:pPr>
            <w:r>
              <w:t xml:space="preserve">After the course loads, click </w:t>
            </w:r>
            <w:r w:rsidRPr="00945034">
              <w:rPr>
                <w:b/>
              </w:rPr>
              <w:t>Launch</w:t>
            </w:r>
            <w:r>
              <w:t xml:space="preserve"> to test</w:t>
            </w:r>
            <w:r w:rsidR="009373F6">
              <w:t>.</w:t>
            </w:r>
          </w:p>
        </w:tc>
      </w:tr>
    </w:tbl>
    <w:p w14:paraId="32FD8378" w14:textId="77777777" w:rsidR="00685B4E" w:rsidRDefault="00685B4E" w:rsidP="005854DB"/>
    <w:p w14:paraId="56B837E3" w14:textId="77777777" w:rsidR="00685B4E" w:rsidRPr="005854DB" w:rsidRDefault="00685B4E" w:rsidP="002955AB"/>
    <w:sectPr w:rsidR="00685B4E" w:rsidRPr="005854DB" w:rsidSect="00A67285">
      <w:headerReference w:type="default" r:id="rId12"/>
      <w:footerReference w:type="default" r:id="rId13"/>
      <w:headerReference w:type="first" r:id="rId14"/>
      <w:footerReference w:type="first" r:id="rId15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19A31" w14:textId="77777777" w:rsidR="000C1476" w:rsidRDefault="000C1476" w:rsidP="005A20E2">
      <w:pPr>
        <w:spacing w:after="0"/>
      </w:pPr>
      <w:r>
        <w:separator/>
      </w:r>
    </w:p>
    <w:p w14:paraId="2255085E" w14:textId="77777777" w:rsidR="000C1476" w:rsidRDefault="000C1476"/>
    <w:p w14:paraId="332ECB53" w14:textId="77777777" w:rsidR="000C1476" w:rsidRDefault="000C1476" w:rsidP="009B4773"/>
    <w:p w14:paraId="253B0C71" w14:textId="77777777" w:rsidR="000C1476" w:rsidRDefault="000C1476" w:rsidP="00513832"/>
  </w:endnote>
  <w:endnote w:type="continuationSeparator" w:id="0">
    <w:p w14:paraId="22FB2947" w14:textId="77777777" w:rsidR="000C1476" w:rsidRDefault="000C1476" w:rsidP="005A20E2">
      <w:pPr>
        <w:spacing w:after="0"/>
      </w:pPr>
      <w:r>
        <w:continuationSeparator/>
      </w:r>
    </w:p>
    <w:p w14:paraId="186B41E4" w14:textId="77777777" w:rsidR="000C1476" w:rsidRDefault="000C1476"/>
    <w:p w14:paraId="65CB8B09" w14:textId="77777777" w:rsidR="000C1476" w:rsidRDefault="000C1476" w:rsidP="009B4773"/>
    <w:p w14:paraId="4CA1D5D9" w14:textId="77777777" w:rsidR="000C1476" w:rsidRDefault="000C1476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48EAF" w14:textId="77777777" w:rsidR="00B57756" w:rsidRPr="00F8411A" w:rsidRDefault="000C1476" w:rsidP="00F8411A">
    <w:pPr>
      <w:pStyle w:val="Footer"/>
    </w:pPr>
    <w:sdt>
      <w:sdtPr>
        <w:alias w:val="Report Date"/>
        <w:tag w:val=""/>
        <w:id w:val="-1485464670"/>
        <w:placeholder>
          <w:docPart w:val="80C7D32DFA194705A767DF365AA79A56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B73454">
          <w:t>OFFICE</w:t>
        </w:r>
        <w:r w:rsidR="00B73454" w:rsidRPr="005854DB">
          <w:t>-BASED AGENCY</w:t>
        </w:r>
      </w:sdtContent>
    </w:sdt>
    <w:r w:rsidR="00B57756" w:rsidRPr="00F8411A">
      <w:tab/>
    </w:r>
    <w:r w:rsidR="00B57756" w:rsidRPr="00F8411A">
      <w:fldChar w:fldCharType="begin"/>
    </w:r>
    <w:r w:rsidR="00B57756" w:rsidRPr="00F8411A">
      <w:instrText xml:space="preserve"> PAGE   \* MERGEFORMAT </w:instrText>
    </w:r>
    <w:r w:rsidR="00B57756" w:rsidRPr="00F8411A">
      <w:fldChar w:fldCharType="separate"/>
    </w:r>
    <w:r w:rsidR="00B57756" w:rsidRPr="00F8411A">
      <w:t>1</w:t>
    </w:r>
    <w:r w:rsidR="00B57756" w:rsidRPr="00F8411A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C7987" w14:textId="2934C35F" w:rsidR="005854DB" w:rsidRPr="00F8411A" w:rsidRDefault="000C1476" w:rsidP="005854DB">
    <w:pPr>
      <w:pStyle w:val="Footer"/>
    </w:pPr>
    <w:sdt>
      <w:sdtPr>
        <w:alias w:val="Report Date"/>
        <w:tag w:val=""/>
        <w:id w:val="-1095781852"/>
        <w:placeholder>
          <w:docPart w:val="707B75DB7D1A4DA4A444DF0269A87E1A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9373F6" w:rsidRPr="00685B4E">
          <w:t>What do we do?</w:t>
        </w:r>
      </w:sdtContent>
    </w:sdt>
    <w:r w:rsidR="005854DB" w:rsidRPr="00F8411A">
      <w:tab/>
    </w:r>
    <w:r w:rsidR="005854DB" w:rsidRPr="00F8411A">
      <w:fldChar w:fldCharType="begin"/>
    </w:r>
    <w:r w:rsidR="005854DB" w:rsidRPr="00F8411A">
      <w:instrText xml:space="preserve"> PAGE   \* MERGEFORMAT </w:instrText>
    </w:r>
    <w:r w:rsidR="005854DB" w:rsidRPr="00F8411A">
      <w:fldChar w:fldCharType="separate"/>
    </w:r>
    <w:r w:rsidR="005854DB">
      <w:t>2</w:t>
    </w:r>
    <w:r w:rsidR="005854DB"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209DDA" w14:textId="77777777" w:rsidR="000C1476" w:rsidRDefault="000C1476" w:rsidP="005A20E2">
      <w:pPr>
        <w:spacing w:after="0"/>
      </w:pPr>
      <w:r>
        <w:separator/>
      </w:r>
    </w:p>
    <w:p w14:paraId="595480B2" w14:textId="77777777" w:rsidR="000C1476" w:rsidRDefault="000C1476"/>
    <w:p w14:paraId="19DA17F7" w14:textId="77777777" w:rsidR="000C1476" w:rsidRDefault="000C1476" w:rsidP="009B4773"/>
    <w:p w14:paraId="5ED61667" w14:textId="77777777" w:rsidR="000C1476" w:rsidRDefault="000C1476" w:rsidP="00513832"/>
  </w:footnote>
  <w:footnote w:type="continuationSeparator" w:id="0">
    <w:p w14:paraId="154C235E" w14:textId="77777777" w:rsidR="000C1476" w:rsidRDefault="000C1476" w:rsidP="005A20E2">
      <w:pPr>
        <w:spacing w:after="0"/>
      </w:pPr>
      <w:r>
        <w:continuationSeparator/>
      </w:r>
    </w:p>
    <w:p w14:paraId="24F589FE" w14:textId="77777777" w:rsidR="000C1476" w:rsidRDefault="000C1476"/>
    <w:p w14:paraId="7ABB9BA1" w14:textId="77777777" w:rsidR="000C1476" w:rsidRDefault="000C1476" w:rsidP="009B4773"/>
    <w:p w14:paraId="0A4E5ED6" w14:textId="77777777" w:rsidR="000C1476" w:rsidRDefault="000C1476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5A29C" w14:textId="036A091E" w:rsidR="005854DB" w:rsidRPr="005854DB" w:rsidRDefault="000C1476" w:rsidP="003D6AFD">
    <w:pPr>
      <w:pStyle w:val="Header"/>
    </w:pPr>
    <w:sdt>
      <w:sdtPr>
        <w:rPr>
          <w:rFonts w:asciiTheme="majorHAnsi" w:hAnsiTheme="majorHAnsi"/>
          <w:b/>
          <w:i w:val="0"/>
          <w:color w:val="107082" w:themeColor="accent2"/>
          <w:sz w:val="28"/>
        </w:rPr>
        <w:alias w:val="Title"/>
        <w:tag w:val=""/>
        <w:id w:val="-611985797"/>
        <w:placeholder>
          <w:docPart w:val="3A2B22E961034CA5A302E8CE10256AC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007379">
          <w:rPr>
            <w:rFonts w:asciiTheme="majorHAnsi" w:hAnsiTheme="majorHAnsi"/>
            <w:b/>
            <w:i w:val="0"/>
            <w:color w:val="107082" w:themeColor="accent2"/>
            <w:sz w:val="28"/>
          </w:rPr>
          <w:t>SCORM Cloud</w:t>
        </w:r>
      </w:sdtContent>
    </w:sdt>
    <w:r w:rsidR="005854DB" w:rsidRPr="00A67285">
      <w:rPr>
        <w:rStyle w:val="SubtleEmphasis"/>
      </w:rPr>
      <w:br/>
    </w:r>
    <w:sdt>
      <w:sdtPr>
        <w:alias w:val="Subtitle"/>
        <w:tag w:val=""/>
        <w:id w:val="-2023313307"/>
        <w:placeholde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007379">
          <w:t>Getting Started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1FBE637B" wp14:editId="65FB2F43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782D37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BE637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" fillcolor="#107082" stroked="f">
              <v:fill opacity="9766f"/>
              <v:textbox inset="20mm,8mm">
                <w:txbxContent>
                  <w:p w14:paraId="75782D37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53117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051056A" wp14:editId="6F4998CF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379"/>
    <w:rsid w:val="0000092E"/>
    <w:rsid w:val="00007379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476"/>
    <w:rsid w:val="000C1C28"/>
    <w:rsid w:val="000C5872"/>
    <w:rsid w:val="000E0979"/>
    <w:rsid w:val="000E1544"/>
    <w:rsid w:val="001155CE"/>
    <w:rsid w:val="001225D9"/>
    <w:rsid w:val="0012403E"/>
    <w:rsid w:val="00124370"/>
    <w:rsid w:val="00160392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373F6"/>
    <w:rsid w:val="00945034"/>
    <w:rsid w:val="00952A7A"/>
    <w:rsid w:val="00974BF8"/>
    <w:rsid w:val="009A3B33"/>
    <w:rsid w:val="009A45A0"/>
    <w:rsid w:val="009B35B5"/>
    <w:rsid w:val="009B4773"/>
    <w:rsid w:val="009D2556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26302"/>
    <w:rsid w:val="00B37B3B"/>
    <w:rsid w:val="00B44C47"/>
    <w:rsid w:val="00B57756"/>
    <w:rsid w:val="00B57F4F"/>
    <w:rsid w:val="00B73454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6FE32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48A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073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loud.scorm.com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btm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C7D32DFA194705A767DF365AA79A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E1D415-699C-4E81-AF54-90E25E218D84}"/>
      </w:docPartPr>
      <w:docPartBody>
        <w:p w:rsidR="00000000" w:rsidRDefault="005E6AC0">
          <w:pPr>
            <w:pStyle w:val="80C7D32DFA194705A767DF365AA79A56"/>
          </w:pPr>
          <w:r>
            <w:t>OFFICE</w:t>
          </w:r>
          <w:r w:rsidRPr="005854DB">
            <w:t>-BASED AGENCY</w:t>
          </w:r>
        </w:p>
      </w:docPartBody>
    </w:docPart>
    <w:docPart>
      <w:docPartPr>
        <w:name w:val="969E44E3B7DF4FD5A5F58C1E12876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EC4C7-82A9-42AC-BBD1-0E1860B3C9C1}"/>
      </w:docPartPr>
      <w:docPartBody>
        <w:p w:rsidR="00000000" w:rsidRDefault="005E6AC0">
          <w:pPr>
            <w:pStyle w:val="969E44E3B7DF4FD5A5F58C1E12876813"/>
          </w:pPr>
          <w:r w:rsidRPr="005854DB">
            <w:t>Startup Checklist</w:t>
          </w:r>
        </w:p>
      </w:docPartBody>
    </w:docPart>
    <w:docPart>
      <w:docPartPr>
        <w:name w:val="707B75DB7D1A4DA4A444DF0269A87E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46616C-580E-4FD7-9304-EF3AADCB91DA}"/>
      </w:docPartPr>
      <w:docPartBody>
        <w:p w:rsidR="00000000" w:rsidRDefault="005E6AC0">
          <w:pPr>
            <w:pStyle w:val="707B75DB7D1A4DA4A444DF0269A87E1A"/>
          </w:pPr>
          <w:r w:rsidRPr="00685B4E">
            <w:t>What do we do?</w:t>
          </w:r>
        </w:p>
      </w:docPartBody>
    </w:docPart>
    <w:docPart>
      <w:docPartPr>
        <w:name w:val="3A2B22E961034CA5A302E8CE10256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20198-573F-46FD-A7F0-D67F39B54D06}"/>
      </w:docPartPr>
      <w:docPartBody>
        <w:p w:rsidR="00000000" w:rsidRDefault="005E6AC0">
          <w:pPr>
            <w:pStyle w:val="3A2B22E961034CA5A302E8CE10256AC6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AC0"/>
    <w:rsid w:val="005E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C7D32DFA194705A767DF365AA79A56">
    <w:name w:val="80C7D32DFA194705A767DF365AA79A56"/>
  </w:style>
  <w:style w:type="paragraph" w:customStyle="1" w:styleId="969E44E3B7DF4FD5A5F58C1E12876813">
    <w:name w:val="969E44E3B7DF4FD5A5F58C1E12876813"/>
  </w:style>
  <w:style w:type="paragraph" w:customStyle="1" w:styleId="C813F356F9FA4465A93E11EC8D6FC7F1">
    <w:name w:val="C813F356F9FA4465A93E11EC8D6FC7F1"/>
  </w:style>
  <w:style w:type="paragraph" w:customStyle="1" w:styleId="47F89C5AC56E485A839CC67E599F7792">
    <w:name w:val="47F89C5AC56E485A839CC67E599F7792"/>
  </w:style>
  <w:style w:type="paragraph" w:customStyle="1" w:styleId="47BA738CE83345AEBF76E93D0249DFA0">
    <w:name w:val="47BA738CE83345AEBF76E93D0249DFA0"/>
  </w:style>
  <w:style w:type="paragraph" w:customStyle="1" w:styleId="707B75DB7D1A4DA4A444DF0269A87E1A">
    <w:name w:val="707B75DB7D1A4DA4A444DF0269A87E1A"/>
  </w:style>
  <w:style w:type="paragraph" w:customStyle="1" w:styleId="13029E582F234D7289B4B4E61F99B8D4">
    <w:name w:val="13029E582F234D7289B4B4E61F99B8D4"/>
  </w:style>
  <w:style w:type="paragraph" w:customStyle="1" w:styleId="55052D6F5FBA41CD810D53E4C3B7CA8C">
    <w:name w:val="55052D6F5FBA41CD810D53E4C3B7CA8C"/>
  </w:style>
  <w:style w:type="paragraph" w:customStyle="1" w:styleId="0C635AC039004A4A863C38E7B39F4906">
    <w:name w:val="0C635AC039004A4A863C38E7B39F4906"/>
  </w:style>
  <w:style w:type="paragraph" w:customStyle="1" w:styleId="EBFD5EB03C3D47E9832DD8ABD444D40C">
    <w:name w:val="EBFD5EB03C3D47E9832DD8ABD444D40C"/>
  </w:style>
  <w:style w:type="paragraph" w:customStyle="1" w:styleId="595E8F7C266F4F15955A461E6389FA99">
    <w:name w:val="595E8F7C266F4F15955A461E6389FA99"/>
  </w:style>
  <w:style w:type="paragraph" w:customStyle="1" w:styleId="34373B400602487180258B35289D4186">
    <w:name w:val="34373B400602487180258B35289D4186"/>
  </w:style>
  <w:style w:type="paragraph" w:customStyle="1" w:styleId="2B88A31C50E54316817CDB4F731BE97D">
    <w:name w:val="2B88A31C50E54316817CDB4F731BE97D"/>
  </w:style>
  <w:style w:type="paragraph" w:customStyle="1" w:styleId="3311F885D732437C91C49026747990D5">
    <w:name w:val="3311F885D732437C91C49026747990D5"/>
  </w:style>
  <w:style w:type="paragraph" w:customStyle="1" w:styleId="9D4EAFED50F24018ABA6C2D66B0CB87E">
    <w:name w:val="9D4EAFED50F24018ABA6C2D66B0CB87E"/>
  </w:style>
  <w:style w:type="paragraph" w:customStyle="1" w:styleId="6D6678A34BFE4B00B90BD5A81619EA26">
    <w:name w:val="6D6678A34BFE4B00B90BD5A81619EA26"/>
  </w:style>
  <w:style w:type="paragraph" w:customStyle="1" w:styleId="CC0A600ABC494EEDB630E8307429351E">
    <w:name w:val="CC0A600ABC494EEDB630E8307429351E"/>
  </w:style>
  <w:style w:type="paragraph" w:customStyle="1" w:styleId="CA028F2311654C1FAA3DCEF2AC144C18">
    <w:name w:val="CA028F2311654C1FAA3DCEF2AC144C18"/>
  </w:style>
  <w:style w:type="paragraph" w:customStyle="1" w:styleId="6FA42E8071374B4689ED792E87152817">
    <w:name w:val="6FA42E8071374B4689ED792E87152817"/>
  </w:style>
  <w:style w:type="paragraph" w:customStyle="1" w:styleId="37C8669DDD094B85AA9500241A84C5D8">
    <w:name w:val="37C8669DDD094B85AA9500241A84C5D8"/>
  </w:style>
  <w:style w:type="paragraph" w:customStyle="1" w:styleId="B8EC02F0D77747D1BC25029AF4A4C467">
    <w:name w:val="B8EC02F0D77747D1BC25029AF4A4C467"/>
  </w:style>
  <w:style w:type="paragraph" w:customStyle="1" w:styleId="49FB15AF510D4D6D8861312DB9DBE6D1">
    <w:name w:val="49FB15AF510D4D6D8861312DB9DBE6D1"/>
  </w:style>
  <w:style w:type="paragraph" w:customStyle="1" w:styleId="D295D69B947640ED8B6723619D3886D4">
    <w:name w:val="D295D69B947640ED8B6723619D3886D4"/>
  </w:style>
  <w:style w:type="paragraph" w:customStyle="1" w:styleId="D6E1C4242E6E49C89ACB0E461B3A99BB">
    <w:name w:val="D6E1C4242E6E49C89ACB0E461B3A99BB"/>
  </w:style>
  <w:style w:type="paragraph" w:customStyle="1" w:styleId="5F9829C1BAB042B7BA5C396724F01DF9">
    <w:name w:val="5F9829C1BAB042B7BA5C396724F01DF9"/>
  </w:style>
  <w:style w:type="paragraph" w:customStyle="1" w:styleId="71631B4554754DCE9EECA3DA9184D06F">
    <w:name w:val="71631B4554754DCE9EECA3DA9184D06F"/>
  </w:style>
  <w:style w:type="paragraph" w:customStyle="1" w:styleId="27B3069067D74F02BF81EECF919DB4BD">
    <w:name w:val="27B3069067D74F02BF81EECF919DB4BD"/>
  </w:style>
  <w:style w:type="paragraph" w:customStyle="1" w:styleId="CB76A6340F594377B28E1C48735FE6D2">
    <w:name w:val="CB76A6340F594377B28E1C48735FE6D2"/>
  </w:style>
  <w:style w:type="paragraph" w:customStyle="1" w:styleId="DA71D19F72D742FBB958BE8DBB216326">
    <w:name w:val="DA71D19F72D742FBB958BE8DBB216326"/>
  </w:style>
  <w:style w:type="paragraph" w:customStyle="1" w:styleId="80E5C0726D744F24B18A47E19A33B97C">
    <w:name w:val="80E5C0726D744F24B18A47E19A33B97C"/>
  </w:style>
  <w:style w:type="paragraph" w:customStyle="1" w:styleId="60B32613314240A086F2527D4185D807">
    <w:name w:val="60B32613314240A086F2527D4185D807"/>
  </w:style>
  <w:style w:type="paragraph" w:customStyle="1" w:styleId="5BEBE0E59AEA4BAD894E0261C226E324">
    <w:name w:val="5BEBE0E59AEA4BAD894E0261C226E324"/>
  </w:style>
  <w:style w:type="paragraph" w:customStyle="1" w:styleId="242BD67BE7D141EE95B411145471971D">
    <w:name w:val="242BD67BE7D141EE95B411145471971D"/>
  </w:style>
  <w:style w:type="paragraph" w:customStyle="1" w:styleId="A14505C6270D41AA82BC9628BC17ABC8">
    <w:name w:val="A14505C6270D41AA82BC9628BC17ABC8"/>
  </w:style>
  <w:style w:type="paragraph" w:customStyle="1" w:styleId="E03F40E5EE154338B285E4E2031FD77E">
    <w:name w:val="E03F40E5EE154338B285E4E2031FD77E"/>
  </w:style>
  <w:style w:type="paragraph" w:customStyle="1" w:styleId="950F126995A441F3A9500F9556CEC8CB">
    <w:name w:val="950F126995A441F3A9500F9556CEC8CB"/>
  </w:style>
  <w:style w:type="paragraph" w:customStyle="1" w:styleId="6F2EEEC992EB4096A208B4A2AC821DB8">
    <w:name w:val="6F2EEEC992EB4096A208B4A2AC821DB8"/>
  </w:style>
  <w:style w:type="paragraph" w:customStyle="1" w:styleId="1E416BD19E6949B5B54B65627D2D8464">
    <w:name w:val="1E416BD19E6949B5B54B65627D2D8464"/>
  </w:style>
  <w:style w:type="paragraph" w:customStyle="1" w:styleId="CE6A5C1DE4314538B5B83D33B7CB3F5B">
    <w:name w:val="CE6A5C1DE4314538B5B83D33B7CB3F5B"/>
  </w:style>
  <w:style w:type="paragraph" w:customStyle="1" w:styleId="AC2D649FA1894A8B8100DF549436C6CA">
    <w:name w:val="AC2D649FA1894A8B8100DF549436C6CA"/>
  </w:style>
  <w:style w:type="paragraph" w:customStyle="1" w:styleId="E219C4ACB41840A09C28720A32D88211">
    <w:name w:val="E219C4ACB41840A09C28720A32D88211"/>
  </w:style>
  <w:style w:type="paragraph" w:customStyle="1" w:styleId="346C79D106814E94B876861BD2ADC66A">
    <w:name w:val="346C79D106814E94B876861BD2ADC66A"/>
  </w:style>
  <w:style w:type="paragraph" w:customStyle="1" w:styleId="11B04C357C23474781BF91CFA8D3B5F5">
    <w:name w:val="11B04C357C23474781BF91CFA8D3B5F5"/>
  </w:style>
  <w:style w:type="paragraph" w:customStyle="1" w:styleId="E080B192D4EC4D26B5E4B3F758B13A43">
    <w:name w:val="E080B192D4EC4D26B5E4B3F758B13A43"/>
  </w:style>
  <w:style w:type="paragraph" w:customStyle="1" w:styleId="D61DE8767E5B4A03B4442F388C0E7091">
    <w:name w:val="D61DE8767E5B4A03B4442F388C0E7091"/>
  </w:style>
  <w:style w:type="paragraph" w:customStyle="1" w:styleId="6747AD60B6834D0CBA10BDB23DCEB8A3">
    <w:name w:val="6747AD60B6834D0CBA10BDB23DCEB8A3"/>
  </w:style>
  <w:style w:type="paragraph" w:customStyle="1" w:styleId="45CB7D0CA50D4737BC6122973658CD6C">
    <w:name w:val="45CB7D0CA50D4737BC6122973658CD6C"/>
  </w:style>
  <w:style w:type="paragraph" w:customStyle="1" w:styleId="50F986FBA7D349F1A8267F00E91CCE2D">
    <w:name w:val="50F986FBA7D349F1A8267F00E91CCE2D"/>
  </w:style>
  <w:style w:type="paragraph" w:customStyle="1" w:styleId="2EFCFBE289CB4C57B7D70E2695C9285D">
    <w:name w:val="2EFCFBE289CB4C57B7D70E2695C9285D"/>
  </w:style>
  <w:style w:type="paragraph" w:customStyle="1" w:styleId="A6AA27F884FB426995019DA92447ED97">
    <w:name w:val="A6AA27F884FB426995019DA92447ED97"/>
  </w:style>
  <w:style w:type="paragraph" w:customStyle="1" w:styleId="0917412A491244C180F60BE1277E7EFB">
    <w:name w:val="0917412A491244C180F60BE1277E7EFB"/>
  </w:style>
  <w:style w:type="paragraph" w:customStyle="1" w:styleId="D5259CCBBD924DCFBE67E6905C629DE6">
    <w:name w:val="D5259CCBBD924DCFBE67E6905C629DE6"/>
  </w:style>
  <w:style w:type="paragraph" w:customStyle="1" w:styleId="29C0BAB179984B8899990830B497C72D">
    <w:name w:val="29C0BAB179984B8899990830B497C72D"/>
  </w:style>
  <w:style w:type="paragraph" w:customStyle="1" w:styleId="7FDB25C3BFA14D28904BEEA1D6574A7E">
    <w:name w:val="7FDB25C3BFA14D28904BEEA1D6574A7E"/>
  </w:style>
  <w:style w:type="paragraph" w:customStyle="1" w:styleId="C9F4FF895A46492A9E0314F257E10C92">
    <w:name w:val="C9F4FF895A46492A9E0314F257E10C92"/>
  </w:style>
  <w:style w:type="paragraph" w:customStyle="1" w:styleId="EA25D6BB848142BF9A46D19EE9E0623E">
    <w:name w:val="EA25D6BB848142BF9A46D19EE9E0623E"/>
  </w:style>
  <w:style w:type="paragraph" w:customStyle="1" w:styleId="EAB605CAB95448CB8EC807814BB9632C">
    <w:name w:val="EAB605CAB95448CB8EC807814BB9632C"/>
  </w:style>
  <w:style w:type="paragraph" w:customStyle="1" w:styleId="D4249E9033654FA7865F991DDA0EC6A4">
    <w:name w:val="D4249E9033654FA7865F991DDA0EC6A4"/>
  </w:style>
  <w:style w:type="paragraph" w:customStyle="1" w:styleId="70226B7A98604B35817FBC26EBD0B1AF">
    <w:name w:val="70226B7A98604B35817FBC26EBD0B1AF"/>
  </w:style>
  <w:style w:type="paragraph" w:customStyle="1" w:styleId="786C1B1EE9484FC089AB0C4AF9FAFB88">
    <w:name w:val="786C1B1EE9484FC089AB0C4AF9FAFB88"/>
  </w:style>
  <w:style w:type="paragraph" w:customStyle="1" w:styleId="A435CF2470984860BBD0564EBFB74184">
    <w:name w:val="A435CF2470984860BBD0564EBFB74184"/>
  </w:style>
  <w:style w:type="paragraph" w:customStyle="1" w:styleId="C947B8635E4444609A341B11ED897390">
    <w:name w:val="C947B8635E4444609A341B11ED897390"/>
  </w:style>
  <w:style w:type="paragraph" w:customStyle="1" w:styleId="7E6CC4E6FF0E41CC993E8A0EC62EB34C">
    <w:name w:val="7E6CC4E6FF0E41CC993E8A0EC62EB34C"/>
  </w:style>
  <w:style w:type="paragraph" w:customStyle="1" w:styleId="35B904C512994459B5488ED948DD36E9">
    <w:name w:val="35B904C512994459B5488ED948DD36E9"/>
  </w:style>
  <w:style w:type="paragraph" w:customStyle="1" w:styleId="2A6994B8D01344C1BA51500B8EE81168">
    <w:name w:val="2A6994B8D01344C1BA51500B8EE81168"/>
  </w:style>
  <w:style w:type="paragraph" w:customStyle="1" w:styleId="198E1C35F9D049A38B98D26328D28089">
    <w:name w:val="198E1C35F9D049A38B98D26328D28089"/>
  </w:style>
  <w:style w:type="paragraph" w:customStyle="1" w:styleId="C188A53DFFAD45059EB2347B0D10C2CD">
    <w:name w:val="C188A53DFFAD45059EB2347B0D10C2CD"/>
  </w:style>
  <w:style w:type="paragraph" w:customStyle="1" w:styleId="2002132324A04304BF0756F07093E192">
    <w:name w:val="2002132324A04304BF0756F07093E192"/>
  </w:style>
  <w:style w:type="paragraph" w:customStyle="1" w:styleId="021D147D29584976BD507B2D7F9B09C3">
    <w:name w:val="021D147D29584976BD507B2D7F9B09C3"/>
  </w:style>
  <w:style w:type="paragraph" w:customStyle="1" w:styleId="8D983AC2C8B547C8805CDBFDD7B552C3">
    <w:name w:val="8D983AC2C8B547C8805CDBFDD7B552C3"/>
  </w:style>
  <w:style w:type="paragraph" w:customStyle="1" w:styleId="364027CEEE4F428C87311CE932727C66">
    <w:name w:val="364027CEEE4F428C87311CE932727C66"/>
  </w:style>
  <w:style w:type="paragraph" w:customStyle="1" w:styleId="74EB044149504032AA5A4A2D3267B399">
    <w:name w:val="74EB044149504032AA5A4A2D3267B399"/>
  </w:style>
  <w:style w:type="paragraph" w:customStyle="1" w:styleId="D1E6EA7071CA4C87A44B9F0AB425B22C">
    <w:name w:val="D1E6EA7071CA4C87A44B9F0AB425B22C"/>
  </w:style>
  <w:style w:type="paragraph" w:customStyle="1" w:styleId="1A301A9B59194F14BF095A7F2A9C93D0">
    <w:name w:val="1A301A9B59194F14BF095A7F2A9C93D0"/>
  </w:style>
  <w:style w:type="paragraph" w:customStyle="1" w:styleId="5426A2E1F20F4A1CA3915CDF1AD000A4">
    <w:name w:val="5426A2E1F20F4A1CA3915CDF1AD000A4"/>
  </w:style>
  <w:style w:type="paragraph" w:customStyle="1" w:styleId="5BA532B0921E445E867D8D654C94770C">
    <w:name w:val="5BA532B0921E445E867D8D654C94770C"/>
  </w:style>
  <w:style w:type="paragraph" w:customStyle="1" w:styleId="28E4A23B21D54D0CB4DD38230FBAAE0C">
    <w:name w:val="28E4A23B21D54D0CB4DD38230FBAAE0C"/>
  </w:style>
  <w:style w:type="paragraph" w:customStyle="1" w:styleId="F066360CEF12413F90EE28C45C328364">
    <w:name w:val="F066360CEF12413F90EE28C45C328364"/>
  </w:style>
  <w:style w:type="paragraph" w:customStyle="1" w:styleId="E93ED8FA7A844B288873D0671CB00870">
    <w:name w:val="E93ED8FA7A844B288873D0671CB00870"/>
  </w:style>
  <w:style w:type="paragraph" w:customStyle="1" w:styleId="A52741C0E15447D6A1845F882DB4C636">
    <w:name w:val="A52741C0E15447D6A1845F882DB4C636"/>
  </w:style>
  <w:style w:type="paragraph" w:customStyle="1" w:styleId="BAB09F65FCCC44F89676920E35F0BD49">
    <w:name w:val="BAB09F65FCCC44F89676920E35F0BD49"/>
  </w:style>
  <w:style w:type="paragraph" w:customStyle="1" w:styleId="D341D70C7AD3480E8BF926FD5E1E7C8A">
    <w:name w:val="D341D70C7AD3480E8BF926FD5E1E7C8A"/>
  </w:style>
  <w:style w:type="paragraph" w:customStyle="1" w:styleId="CAB42B7EED0A4B598C76F06F97E6FB37">
    <w:name w:val="CAB42B7EED0A4B598C76F06F97E6FB37"/>
  </w:style>
  <w:style w:type="paragraph" w:customStyle="1" w:styleId="95E64F6A5C1045708516C95DC38261E3">
    <w:name w:val="95E64F6A5C1045708516C95DC38261E3"/>
  </w:style>
  <w:style w:type="paragraph" w:customStyle="1" w:styleId="2732138D726E4BDB95C0A2532C057CC3">
    <w:name w:val="2732138D726E4BDB95C0A2532C057CC3"/>
  </w:style>
  <w:style w:type="paragraph" w:customStyle="1" w:styleId="1434F74EE14F455395745880B12167A6">
    <w:name w:val="1434F74EE14F455395745880B12167A6"/>
  </w:style>
  <w:style w:type="paragraph" w:customStyle="1" w:styleId="B1D724D3FA724D30BB6658F0DEE4DE63">
    <w:name w:val="B1D724D3FA724D30BB6658F0DEE4DE63"/>
  </w:style>
  <w:style w:type="paragraph" w:customStyle="1" w:styleId="D47EE65644F24A339C18C69A25DD1269">
    <w:name w:val="D47EE65644F24A339C18C69A25DD1269"/>
  </w:style>
  <w:style w:type="paragraph" w:customStyle="1" w:styleId="9404948CED1843C6B8290AEA9C6B86EC">
    <w:name w:val="9404948CED1843C6B8290AEA9C6B86EC"/>
  </w:style>
  <w:style w:type="paragraph" w:customStyle="1" w:styleId="CF031886C17441F9B6EEDB4640E1F64B">
    <w:name w:val="CF031886C17441F9B6EEDB4640E1F64B"/>
  </w:style>
  <w:style w:type="paragraph" w:customStyle="1" w:styleId="3A2B22E961034CA5A302E8CE10256AC6">
    <w:name w:val="3A2B22E961034CA5A302E8CE10256AC6"/>
  </w:style>
  <w:style w:type="paragraph" w:customStyle="1" w:styleId="036AE9CD58DF4F56A60A2E45AEAB08A4">
    <w:name w:val="036AE9CD58DF4F56A60A2E45AEAB08A4"/>
  </w:style>
  <w:style w:type="paragraph" w:customStyle="1" w:styleId="BF0D6159E0F443149967D0CF90F92D1C">
    <w:name w:val="BF0D6159E0F443149967D0CF90F92D1C"/>
  </w:style>
  <w:style w:type="paragraph" w:customStyle="1" w:styleId="CFE6A31F5E1B4E5EB27506554AED363B">
    <w:name w:val="CFE6A31F5E1B4E5EB27506554AED363B"/>
  </w:style>
  <w:style w:type="paragraph" w:customStyle="1" w:styleId="A2479D0E23614437854D43744C43AA17">
    <w:name w:val="A2479D0E23614437854D43744C43AA17"/>
  </w:style>
  <w:style w:type="paragraph" w:customStyle="1" w:styleId="57D4AE96E85C440A998D3B871AA0F89B">
    <w:name w:val="57D4AE96E85C440A998D3B871AA0F89B"/>
  </w:style>
  <w:style w:type="paragraph" w:customStyle="1" w:styleId="C7BABAFF4542425BA31BAAF322F6AB60">
    <w:name w:val="C7BABAFF4542425BA31BAAF322F6AB60"/>
  </w:style>
  <w:style w:type="paragraph" w:customStyle="1" w:styleId="E0DBE9A09E414439ADF65699BFDD8528">
    <w:name w:val="E0DBE9A09E414439ADF65699BFDD85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110C7-6345-4717-B678-08C52C80D0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2275D1-BE72-4234-9BA4-53315FBBBA2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3B8CB52-503E-471A-9875-CC5879FB4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7C4470-BF7A-4D95-B4C0-132494124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1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SCORM Cloud</dc:title>
  <dc:subject/>
  <dc:creator/>
  <cp:keywords/>
  <dc:description/>
  <cp:lastModifiedBy/>
  <cp:revision>1</cp:revision>
  <dcterms:created xsi:type="dcterms:W3CDTF">2019-05-19T15:28:00Z</dcterms:created>
  <dcterms:modified xsi:type="dcterms:W3CDTF">2019-05-19T15:54:00Z</dcterms:modified>
  <cp:contentStatus>Getting Started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